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922" w:rsidRDefault="00DA4922">
      <w:pPr>
        <w:jc w:val="center"/>
        <w:rPr>
          <w:rFonts w:eastAsia="黑体"/>
          <w:b/>
          <w:bCs/>
          <w:sz w:val="32"/>
        </w:rPr>
      </w:pPr>
    </w:p>
    <w:p w:rsidR="00DA4922" w:rsidRDefault="00DA4922">
      <w:pPr>
        <w:jc w:val="center"/>
        <w:rPr>
          <w:rFonts w:eastAsia="黑体"/>
          <w:b/>
          <w:bCs/>
          <w:sz w:val="32"/>
        </w:rPr>
      </w:pPr>
    </w:p>
    <w:p w:rsidR="00DA4922" w:rsidRDefault="009D00AB">
      <w:pPr>
        <w:jc w:val="center"/>
        <w:rPr>
          <w:rFonts w:ascii="微软雅黑" w:eastAsia="微软雅黑" w:hAnsi="微软雅黑" w:cs="微软雅黑"/>
          <w:sz w:val="72"/>
          <w:szCs w:val="72"/>
        </w:rPr>
      </w:pPr>
      <w:bookmarkStart w:id="0" w:name="_Studentid#2165484695"/>
      <w:r>
        <w:rPr>
          <w:rFonts w:ascii="微软雅黑" w:eastAsia="微软雅黑" w:hAnsi="微软雅黑" w:cs="微软雅黑" w:hint="eastAsia"/>
          <w:sz w:val="72"/>
          <w:szCs w:val="72"/>
        </w:rPr>
        <w:t>协通智能</w:t>
      </w:r>
      <w:r w:rsidR="00176FA9">
        <w:rPr>
          <w:rFonts w:ascii="微软雅黑" w:eastAsia="微软雅黑" w:hAnsi="微软雅黑" w:cs="微软雅黑" w:hint="eastAsia"/>
          <w:sz w:val="72"/>
          <w:szCs w:val="72"/>
        </w:rPr>
        <w:t>网站管理</w:t>
      </w:r>
      <w:r>
        <w:rPr>
          <w:rFonts w:ascii="微软雅黑" w:eastAsia="微软雅黑" w:hAnsi="微软雅黑" w:cs="微软雅黑" w:hint="eastAsia"/>
          <w:sz w:val="72"/>
          <w:szCs w:val="72"/>
        </w:rPr>
        <w:t>系统</w:t>
      </w:r>
    </w:p>
    <w:p w:rsidR="00DA4922" w:rsidRDefault="009D00AB">
      <w:pPr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操作说明书</w:t>
      </w:r>
    </w:p>
    <w:p w:rsidR="00DA4922" w:rsidRDefault="00DA4922">
      <w:pPr>
        <w:widowControl/>
        <w:jc w:val="center"/>
        <w:rPr>
          <w:rFonts w:ascii="Verdana" w:hAnsi="Verdana" w:cs="宋体"/>
          <w:b/>
          <w:bCs/>
          <w:kern w:val="0"/>
          <w:sz w:val="32"/>
          <w:szCs w:val="32"/>
        </w:rPr>
      </w:pPr>
    </w:p>
    <w:bookmarkEnd w:id="0"/>
    <w:p w:rsidR="00DA4922" w:rsidRDefault="00DA4922">
      <w:pPr>
        <w:widowControl/>
        <w:jc w:val="center"/>
        <w:rPr>
          <w:rFonts w:ascii="Verdana" w:hAnsi="Verdana" w:cs="宋体"/>
          <w:b/>
          <w:bCs/>
          <w:kern w:val="0"/>
          <w:sz w:val="32"/>
          <w:szCs w:val="32"/>
        </w:rPr>
      </w:pPr>
    </w:p>
    <w:p w:rsidR="00DA4922" w:rsidRDefault="00DA4922">
      <w:pPr>
        <w:widowControl/>
        <w:jc w:val="center"/>
        <w:rPr>
          <w:rFonts w:ascii="Verdana" w:hAnsi="Verdana" w:cs="宋体"/>
          <w:b/>
          <w:bCs/>
          <w:kern w:val="0"/>
          <w:sz w:val="32"/>
          <w:szCs w:val="32"/>
        </w:rPr>
      </w:pPr>
    </w:p>
    <w:p w:rsidR="00DA4922" w:rsidRDefault="00DA4922">
      <w:pPr>
        <w:widowControl/>
        <w:jc w:val="center"/>
        <w:rPr>
          <w:rFonts w:ascii="Verdana" w:hAnsi="Verdana" w:cs="宋体"/>
          <w:b/>
          <w:bCs/>
          <w:kern w:val="0"/>
          <w:sz w:val="32"/>
          <w:szCs w:val="32"/>
        </w:rPr>
      </w:pPr>
    </w:p>
    <w:p w:rsidR="00DA4922" w:rsidRDefault="00DA4922">
      <w:pPr>
        <w:widowControl/>
        <w:jc w:val="center"/>
        <w:rPr>
          <w:rFonts w:ascii="Verdana" w:hAnsi="Verdana" w:cs="宋体"/>
          <w:b/>
          <w:bCs/>
          <w:kern w:val="0"/>
          <w:sz w:val="32"/>
          <w:szCs w:val="32"/>
        </w:rPr>
      </w:pPr>
    </w:p>
    <w:p w:rsidR="00DA4922" w:rsidRDefault="00DA4922">
      <w:pPr>
        <w:jc w:val="center"/>
        <w:rPr>
          <w:rFonts w:ascii="微软雅黑" w:eastAsia="微软雅黑" w:hAnsi="微软雅黑" w:cs="微软雅黑"/>
        </w:rPr>
      </w:pPr>
    </w:p>
    <w:p w:rsidR="00DA4922" w:rsidRDefault="00DA4922">
      <w:pPr>
        <w:jc w:val="center"/>
        <w:rPr>
          <w:rFonts w:ascii="微软雅黑" w:eastAsia="微软雅黑" w:hAnsi="微软雅黑" w:cs="微软雅黑"/>
        </w:rPr>
      </w:pPr>
    </w:p>
    <w:p w:rsidR="00DA4922" w:rsidRDefault="00DA4922">
      <w:pPr>
        <w:jc w:val="center"/>
        <w:rPr>
          <w:rFonts w:ascii="微软雅黑" w:eastAsia="微软雅黑" w:hAnsi="微软雅黑" w:cs="微软雅黑"/>
        </w:rPr>
      </w:pPr>
    </w:p>
    <w:p w:rsidR="00DA4922" w:rsidRDefault="00DA4922">
      <w:pPr>
        <w:jc w:val="center"/>
        <w:rPr>
          <w:rFonts w:ascii="微软雅黑" w:eastAsia="微软雅黑" w:hAnsi="微软雅黑" w:cs="微软雅黑"/>
        </w:rPr>
      </w:pPr>
    </w:p>
    <w:p w:rsidR="00DA4922" w:rsidRDefault="009D00AB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2018.</w:t>
      </w:r>
      <w:r w:rsidR="00176FA9">
        <w:rPr>
          <w:rFonts w:ascii="微软雅黑" w:eastAsia="微软雅黑" w:hAnsi="微软雅黑" w:cs="微软雅黑" w:hint="eastAsia"/>
        </w:rPr>
        <w:t>8</w:t>
      </w:r>
    </w:p>
    <w:p w:rsidR="00DA4922" w:rsidRDefault="00DA4922"/>
    <w:p w:rsidR="00DA4922" w:rsidRDefault="009D00AB">
      <w:pPr>
        <w:pStyle w:val="a9"/>
        <w:jc w:val="center"/>
        <w:rPr>
          <w:rFonts w:ascii="微软雅黑" w:eastAsia="微软雅黑" w:hAnsi="微软雅黑" w:cs="微软雅黑"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color w:val="000000"/>
          <w:sz w:val="30"/>
          <w:szCs w:val="30"/>
        </w:rPr>
        <w:t>陕西协通智能科技有限公司</w:t>
      </w:r>
    </w:p>
    <w:p w:rsidR="00DA4922" w:rsidRDefault="009D00AB">
      <w:pPr>
        <w:pStyle w:val="a9"/>
        <w:jc w:val="center"/>
        <w:rPr>
          <w:rFonts w:ascii="微软雅黑" w:eastAsia="微软雅黑" w:hAnsi="微软雅黑" w:cs="微软雅黑"/>
          <w:caps/>
          <w:color w:val="000000"/>
        </w:rPr>
      </w:pPr>
      <w:r>
        <w:rPr>
          <w:rFonts w:ascii="微软雅黑" w:eastAsia="微软雅黑" w:hAnsi="微软雅黑" w:cs="微软雅黑" w:hint="eastAsia"/>
          <w:caps/>
          <w:color w:val="000000"/>
        </w:rPr>
        <w:t>陕西省西安市高新区丈八一路1号汇</w:t>
      </w:r>
      <w:proofErr w:type="gramStart"/>
      <w:r>
        <w:rPr>
          <w:rFonts w:ascii="微软雅黑" w:eastAsia="微软雅黑" w:hAnsi="微软雅黑" w:cs="微软雅黑" w:hint="eastAsia"/>
          <w:caps/>
          <w:color w:val="000000"/>
        </w:rPr>
        <w:t>鑫</w:t>
      </w:r>
      <w:proofErr w:type="gramEnd"/>
      <w:r>
        <w:rPr>
          <w:rFonts w:ascii="微软雅黑" w:eastAsia="微软雅黑" w:hAnsi="微软雅黑" w:cs="微软雅黑" w:hint="eastAsia"/>
          <w:caps/>
          <w:color w:val="000000"/>
        </w:rPr>
        <w:t>IBC1307/1307</w:t>
      </w:r>
    </w:p>
    <w:p w:rsidR="00DA4922" w:rsidRDefault="00DA4922">
      <w:pPr>
        <w:rPr>
          <w:rFonts w:ascii="宋体" w:eastAsia="宋体" w:hAnsi="宋体"/>
        </w:rPr>
        <w:sectPr w:rsidR="00DA4922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DA4922" w:rsidRDefault="009D00AB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修订记录</w:t>
      </w:r>
    </w:p>
    <w:p w:rsidR="00DA4922" w:rsidRDefault="00DA4922">
      <w:pPr>
        <w:rPr>
          <w:rFonts w:ascii="宋体" w:eastAsia="宋体" w:hAnsi="宋体"/>
        </w:rPr>
      </w:pPr>
    </w:p>
    <w:tbl>
      <w:tblPr>
        <w:tblStyle w:val="a7"/>
        <w:tblW w:w="9800" w:type="dxa"/>
        <w:tblLayout w:type="fixed"/>
        <w:tblLook w:val="04A0" w:firstRow="1" w:lastRow="0" w:firstColumn="1" w:lastColumn="0" w:noHBand="0" w:noVBand="1"/>
      </w:tblPr>
      <w:tblGrid>
        <w:gridCol w:w="1173"/>
        <w:gridCol w:w="1131"/>
        <w:gridCol w:w="3576"/>
        <w:gridCol w:w="1960"/>
        <w:gridCol w:w="1960"/>
      </w:tblGrid>
      <w:tr w:rsidR="00DA4922">
        <w:trPr>
          <w:trHeight w:val="686"/>
        </w:trPr>
        <w:tc>
          <w:tcPr>
            <w:tcW w:w="1173" w:type="dxa"/>
            <w:shd w:val="clear" w:color="auto" w:fill="A5A5A5" w:themeFill="accent3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版本</w:t>
            </w:r>
          </w:p>
        </w:tc>
        <w:tc>
          <w:tcPr>
            <w:tcW w:w="1131" w:type="dxa"/>
            <w:shd w:val="clear" w:color="auto" w:fill="A5A5A5" w:themeFill="accent3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操作</w:t>
            </w:r>
          </w:p>
        </w:tc>
        <w:tc>
          <w:tcPr>
            <w:tcW w:w="3576" w:type="dxa"/>
            <w:shd w:val="clear" w:color="auto" w:fill="A5A5A5" w:themeFill="accent3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说明</w:t>
            </w:r>
          </w:p>
        </w:tc>
        <w:tc>
          <w:tcPr>
            <w:tcW w:w="1960" w:type="dxa"/>
            <w:shd w:val="clear" w:color="auto" w:fill="A5A5A5" w:themeFill="accent3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日期</w:t>
            </w:r>
          </w:p>
        </w:tc>
        <w:tc>
          <w:tcPr>
            <w:tcW w:w="1960" w:type="dxa"/>
            <w:shd w:val="clear" w:color="auto" w:fill="A5A5A5" w:themeFill="accent3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签名</w:t>
            </w:r>
          </w:p>
        </w:tc>
      </w:tr>
      <w:tr w:rsidR="00DA4922">
        <w:trPr>
          <w:trHeight w:val="686"/>
        </w:trPr>
        <w:tc>
          <w:tcPr>
            <w:tcW w:w="1173" w:type="dxa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V1.0</w:t>
            </w:r>
          </w:p>
        </w:tc>
        <w:tc>
          <w:tcPr>
            <w:tcW w:w="1131" w:type="dxa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新建</w:t>
            </w:r>
          </w:p>
        </w:tc>
        <w:tc>
          <w:tcPr>
            <w:tcW w:w="3576" w:type="dxa"/>
          </w:tcPr>
          <w:p w:rsidR="00DA4922" w:rsidRDefault="009D00AB">
            <w:pPr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完成文档初稿</w:t>
            </w:r>
          </w:p>
        </w:tc>
        <w:tc>
          <w:tcPr>
            <w:tcW w:w="1960" w:type="dxa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2018.</w:t>
            </w:r>
            <w:r w:rsidR="00D646FA">
              <w:rPr>
                <w:rFonts w:ascii="微软雅黑" w:eastAsia="微软雅黑" w:hAnsi="微软雅黑" w:cs="微软雅黑" w:hint="eastAsia"/>
              </w:rPr>
              <w:t>8.</w:t>
            </w:r>
            <w:r w:rsidR="008B38C0">
              <w:rPr>
                <w:rFonts w:ascii="微软雅黑" w:eastAsia="微软雅黑" w:hAnsi="微软雅黑" w:cs="微软雅黑" w:hint="eastAsia"/>
              </w:rPr>
              <w:t>10</w:t>
            </w:r>
          </w:p>
        </w:tc>
        <w:tc>
          <w:tcPr>
            <w:tcW w:w="1960" w:type="dxa"/>
          </w:tcPr>
          <w:p w:rsidR="00DA4922" w:rsidRDefault="009D00AB">
            <w:pPr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智慧政务组</w:t>
            </w:r>
          </w:p>
        </w:tc>
      </w:tr>
      <w:tr w:rsidR="00DA4922">
        <w:trPr>
          <w:trHeight w:val="686"/>
        </w:trPr>
        <w:tc>
          <w:tcPr>
            <w:tcW w:w="1173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31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576" w:type="dxa"/>
          </w:tcPr>
          <w:p w:rsidR="00DA4922" w:rsidRDefault="00DA4922">
            <w:pPr>
              <w:jc w:val="left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</w:tr>
      <w:tr w:rsidR="00DA4922">
        <w:trPr>
          <w:trHeight w:val="686"/>
        </w:trPr>
        <w:tc>
          <w:tcPr>
            <w:tcW w:w="1173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31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576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</w:tr>
      <w:tr w:rsidR="00DA4922">
        <w:trPr>
          <w:trHeight w:val="686"/>
        </w:trPr>
        <w:tc>
          <w:tcPr>
            <w:tcW w:w="1173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31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576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</w:tr>
      <w:tr w:rsidR="00DA4922">
        <w:trPr>
          <w:trHeight w:val="697"/>
        </w:trPr>
        <w:tc>
          <w:tcPr>
            <w:tcW w:w="1173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131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3576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1960" w:type="dxa"/>
          </w:tcPr>
          <w:p w:rsidR="00DA4922" w:rsidRDefault="00DA4922">
            <w:pPr>
              <w:jc w:val="center"/>
              <w:rPr>
                <w:rFonts w:ascii="微软雅黑" w:eastAsia="微软雅黑" w:hAnsi="微软雅黑" w:cs="微软雅黑"/>
              </w:rPr>
            </w:pPr>
          </w:p>
        </w:tc>
      </w:tr>
    </w:tbl>
    <w:p w:rsidR="00DA4922" w:rsidRDefault="009D00AB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14857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191D" w:rsidRDefault="0024191D">
          <w:pPr>
            <w:pStyle w:val="TOC"/>
          </w:pPr>
          <w:r>
            <w:rPr>
              <w:lang w:val="zh-CN"/>
            </w:rPr>
            <w:t>目录</w:t>
          </w:r>
        </w:p>
        <w:p w:rsidR="00B46E8F" w:rsidRDefault="0024191D">
          <w:pPr>
            <w:pStyle w:val="TOC1"/>
            <w:tabs>
              <w:tab w:val="right" w:leader="dot" w:pos="973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661723" w:history="1">
            <w:r w:rsidR="00B46E8F" w:rsidRPr="00457B76">
              <w:rPr>
                <w:rStyle w:val="a6"/>
                <w:rFonts w:ascii="黑体" w:eastAsia="黑体" w:hAnsi="黑体" w:cs="黑体"/>
                <w:noProof/>
              </w:rPr>
              <w:t>一、概述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_Toc521661723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24" w:history="1">
            <w:r w:rsidR="00B46E8F" w:rsidRPr="00457B76">
              <w:rPr>
                <w:rStyle w:val="a6"/>
                <w:noProof/>
              </w:rPr>
              <w:t>1.1</w:t>
            </w:r>
            <w:r w:rsidR="00B46E8F" w:rsidRPr="00457B76">
              <w:rPr>
                <w:rStyle w:val="a6"/>
                <w:noProof/>
              </w:rPr>
              <w:t>、概述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_Toc521661724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25" w:history="1">
            <w:r w:rsidR="00B46E8F" w:rsidRPr="00457B76">
              <w:rPr>
                <w:rStyle w:val="a6"/>
                <w:noProof/>
              </w:rPr>
              <w:t>1.2</w:t>
            </w:r>
            <w:r w:rsidR="00B46E8F" w:rsidRPr="00457B76">
              <w:rPr>
                <w:rStyle w:val="a6"/>
                <w:noProof/>
              </w:rPr>
              <w:t>、系统介绍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_Toc521661725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1"/>
            <w:tabs>
              <w:tab w:val="right" w:leader="dot" w:pos="9736"/>
            </w:tabs>
            <w:rPr>
              <w:noProof/>
              <w:szCs w:val="22"/>
            </w:rPr>
          </w:pPr>
          <w:hyperlink w:anchor="_Toc521661726" w:history="1">
            <w:r w:rsidR="00B46E8F" w:rsidRPr="00457B76">
              <w:rPr>
                <w:rStyle w:val="a6"/>
                <w:rFonts w:ascii="黑体" w:eastAsia="黑体" w:hAnsi="黑体" w:cs="黑体"/>
                <w:noProof/>
              </w:rPr>
              <w:t>二、使用约束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_Toc521661726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1"/>
            <w:tabs>
              <w:tab w:val="right" w:leader="dot" w:pos="9736"/>
            </w:tabs>
            <w:rPr>
              <w:noProof/>
              <w:szCs w:val="22"/>
            </w:rPr>
          </w:pPr>
          <w:hyperlink w:anchor="_Toc521661727" w:history="1">
            <w:r w:rsidR="00B46E8F" w:rsidRPr="00457B76">
              <w:rPr>
                <w:rStyle w:val="a6"/>
                <w:rFonts w:ascii="黑体" w:eastAsia="黑体" w:hAnsi="黑体" w:cs="黑体"/>
                <w:noProof/>
              </w:rPr>
              <w:t>三、操作说明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_Toc521661727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28" w:history="1">
            <w:r w:rsidR="00B46E8F" w:rsidRPr="00457B76">
              <w:rPr>
                <w:rStyle w:val="a6"/>
                <w:noProof/>
              </w:rPr>
              <w:t>3.1</w:t>
            </w:r>
            <w:r w:rsidR="00B46E8F" w:rsidRPr="00457B76">
              <w:rPr>
                <w:rStyle w:val="a6"/>
                <w:noProof/>
              </w:rPr>
              <w:t>、登陆系统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_Toc521661728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29" w:history="1">
            <w:r w:rsidR="00B46E8F" w:rsidRPr="00457B76">
              <w:rPr>
                <w:rStyle w:val="a6"/>
                <w:noProof/>
              </w:rPr>
              <w:t>3.1.1</w:t>
            </w:r>
            <w:r w:rsidR="00B46E8F" w:rsidRPr="00457B76">
              <w:rPr>
                <w:rStyle w:val="a6"/>
                <w:noProof/>
              </w:rPr>
              <w:t>、访问系统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_Toc521661729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3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0" w:history="1">
            <w:r w:rsidR="00B46E8F" w:rsidRPr="00457B76">
              <w:rPr>
                <w:rStyle w:val="a6"/>
                <w:noProof/>
              </w:rPr>
              <w:t>3.1.2</w:t>
            </w:r>
            <w:r w:rsidR="00B46E8F" w:rsidRPr="00457B76">
              <w:rPr>
                <w:rStyle w:val="a6"/>
                <w:noProof/>
              </w:rPr>
              <w:t>、登陆系统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_Toc521661730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4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31" w:history="1">
            <w:r w:rsidR="00B46E8F" w:rsidRPr="00457B76">
              <w:rPr>
                <w:rStyle w:val="a6"/>
                <w:noProof/>
              </w:rPr>
              <w:t>3.2</w:t>
            </w:r>
            <w:r w:rsidR="00B46E8F" w:rsidRPr="00457B76">
              <w:rPr>
                <w:rStyle w:val="a6"/>
                <w:noProof/>
              </w:rPr>
              <w:t>、首页管理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_Toc521661731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4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2" w:history="1">
            <w:r w:rsidR="00B46E8F" w:rsidRPr="00457B76">
              <w:rPr>
                <w:rStyle w:val="a6"/>
                <w:noProof/>
              </w:rPr>
              <w:t>3.2.1</w:t>
            </w:r>
            <w:r w:rsidR="00B46E8F" w:rsidRPr="00457B76">
              <w:rPr>
                <w:rStyle w:val="a6"/>
                <w:noProof/>
              </w:rPr>
              <w:t>、上传视频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_Toc521661732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4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3" w:history="1">
            <w:r w:rsidR="00B46E8F" w:rsidRPr="00457B76">
              <w:rPr>
                <w:rStyle w:val="a6"/>
                <w:noProof/>
              </w:rPr>
              <w:t>3.2.2</w:t>
            </w:r>
            <w:r w:rsidR="00B46E8F" w:rsidRPr="00457B76">
              <w:rPr>
                <w:rStyle w:val="a6"/>
                <w:noProof/>
              </w:rPr>
              <w:t>、智能板块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_Toc521661733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4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4" w:history="1">
            <w:r w:rsidR="00B46E8F" w:rsidRPr="00457B76">
              <w:rPr>
                <w:rStyle w:val="a6"/>
                <w:noProof/>
              </w:rPr>
              <w:t>3.2.3</w:t>
            </w:r>
            <w:r w:rsidR="00B46E8F" w:rsidRPr="00457B76">
              <w:rPr>
                <w:rStyle w:val="a6"/>
                <w:noProof/>
              </w:rPr>
              <w:t>、合作单位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_Toc521661734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5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35" w:history="1">
            <w:r w:rsidR="00B46E8F" w:rsidRPr="00457B76">
              <w:rPr>
                <w:rStyle w:val="a6"/>
                <w:noProof/>
              </w:rPr>
              <w:t>3.3</w:t>
            </w:r>
            <w:r w:rsidR="00B46E8F" w:rsidRPr="00457B76">
              <w:rPr>
                <w:rStyle w:val="a6"/>
                <w:noProof/>
              </w:rPr>
              <w:t>、关于协通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_Toc521661735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5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6" w:history="1">
            <w:r w:rsidR="00B46E8F" w:rsidRPr="00457B76">
              <w:rPr>
                <w:rStyle w:val="a6"/>
                <w:noProof/>
              </w:rPr>
              <w:t>3.3.1</w:t>
            </w:r>
            <w:r w:rsidR="00B46E8F" w:rsidRPr="00457B76">
              <w:rPr>
                <w:rStyle w:val="a6"/>
                <w:noProof/>
              </w:rPr>
              <w:t>、公司简介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_Toc521661736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5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7" w:history="1">
            <w:r w:rsidR="00B46E8F" w:rsidRPr="00457B76">
              <w:rPr>
                <w:rStyle w:val="a6"/>
                <w:noProof/>
              </w:rPr>
              <w:t>3.3.2</w:t>
            </w:r>
            <w:r w:rsidR="00B46E8F" w:rsidRPr="00457B76">
              <w:rPr>
                <w:rStyle w:val="a6"/>
                <w:noProof/>
              </w:rPr>
              <w:t>、企业文化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_Toc521661737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6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3"/>
            <w:tabs>
              <w:tab w:val="right" w:leader="dot" w:pos="9736"/>
            </w:tabs>
            <w:rPr>
              <w:noProof/>
              <w:szCs w:val="22"/>
            </w:rPr>
          </w:pPr>
          <w:hyperlink w:anchor="_Toc521661738" w:history="1">
            <w:r w:rsidR="00B46E8F" w:rsidRPr="00457B76">
              <w:rPr>
                <w:rStyle w:val="a6"/>
                <w:noProof/>
              </w:rPr>
              <w:t>3.3.3</w:t>
            </w:r>
            <w:r w:rsidR="00B46E8F" w:rsidRPr="00457B76">
              <w:rPr>
                <w:rStyle w:val="a6"/>
                <w:noProof/>
              </w:rPr>
              <w:t>、荣誉资质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_Toc521661738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6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39" w:history="1">
            <w:r w:rsidR="00B46E8F" w:rsidRPr="00457B76">
              <w:rPr>
                <w:rStyle w:val="a6"/>
                <w:noProof/>
              </w:rPr>
              <w:t>3.4</w:t>
            </w:r>
            <w:r w:rsidR="00B46E8F" w:rsidRPr="00457B76">
              <w:rPr>
                <w:rStyle w:val="a6"/>
                <w:noProof/>
              </w:rPr>
              <w:t>、最新动态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_Toc521661739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7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40" w:history="1">
            <w:r w:rsidR="00B46E8F" w:rsidRPr="00457B76">
              <w:rPr>
                <w:rStyle w:val="a6"/>
                <w:noProof/>
              </w:rPr>
              <w:t>3.5</w:t>
            </w:r>
            <w:r w:rsidR="00B46E8F" w:rsidRPr="00457B76">
              <w:rPr>
                <w:rStyle w:val="a6"/>
                <w:noProof/>
              </w:rPr>
              <w:t>、业务板块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_Toc521661740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7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41" w:history="1">
            <w:r w:rsidR="00B46E8F" w:rsidRPr="00457B76">
              <w:rPr>
                <w:rStyle w:val="a6"/>
                <w:noProof/>
              </w:rPr>
              <w:t>3.6</w:t>
            </w:r>
            <w:r w:rsidR="00B46E8F" w:rsidRPr="00457B76">
              <w:rPr>
                <w:rStyle w:val="a6"/>
                <w:noProof/>
              </w:rPr>
              <w:t>、诚聘英才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_Toc521661741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8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B46E8F" w:rsidRDefault="004A2823">
          <w:pPr>
            <w:pStyle w:val="TOC2"/>
            <w:tabs>
              <w:tab w:val="right" w:leader="dot" w:pos="9736"/>
            </w:tabs>
            <w:rPr>
              <w:noProof/>
              <w:szCs w:val="22"/>
            </w:rPr>
          </w:pPr>
          <w:hyperlink w:anchor="_Toc521661742" w:history="1">
            <w:r w:rsidR="00B46E8F" w:rsidRPr="00457B76">
              <w:rPr>
                <w:rStyle w:val="a6"/>
                <w:noProof/>
              </w:rPr>
              <w:t>3.7</w:t>
            </w:r>
            <w:r w:rsidR="00B46E8F" w:rsidRPr="00457B76">
              <w:rPr>
                <w:rStyle w:val="a6"/>
                <w:noProof/>
              </w:rPr>
              <w:t>、联系我们</w:t>
            </w:r>
            <w:r w:rsidR="00B46E8F">
              <w:rPr>
                <w:noProof/>
                <w:webHidden/>
              </w:rPr>
              <w:tab/>
            </w:r>
            <w:r w:rsidR="00B46E8F">
              <w:rPr>
                <w:noProof/>
                <w:webHidden/>
              </w:rPr>
              <w:fldChar w:fldCharType="begin"/>
            </w:r>
            <w:r w:rsidR="00B46E8F">
              <w:rPr>
                <w:noProof/>
                <w:webHidden/>
              </w:rPr>
              <w:instrText xml:space="preserve"> PAGEREF _Toc521661742 \h </w:instrText>
            </w:r>
            <w:r w:rsidR="00B46E8F">
              <w:rPr>
                <w:noProof/>
                <w:webHidden/>
              </w:rPr>
            </w:r>
            <w:r w:rsidR="00B46E8F">
              <w:rPr>
                <w:noProof/>
                <w:webHidden/>
              </w:rPr>
              <w:fldChar w:fldCharType="separate"/>
            </w:r>
            <w:r w:rsidR="00B46E8F">
              <w:rPr>
                <w:noProof/>
                <w:webHidden/>
              </w:rPr>
              <w:t>8</w:t>
            </w:r>
            <w:r w:rsidR="00B46E8F">
              <w:rPr>
                <w:noProof/>
                <w:webHidden/>
              </w:rPr>
              <w:fldChar w:fldCharType="end"/>
            </w:r>
          </w:hyperlink>
        </w:p>
        <w:p w:rsidR="0024191D" w:rsidRDefault="0024191D">
          <w:r>
            <w:rPr>
              <w:b/>
              <w:bCs/>
              <w:lang w:val="zh-CN"/>
            </w:rPr>
            <w:fldChar w:fldCharType="end"/>
          </w:r>
        </w:p>
      </w:sdtContent>
    </w:sdt>
    <w:p w:rsidR="00DA4922" w:rsidRDefault="009D00AB">
      <w:r>
        <w:rPr>
          <w:rFonts w:hint="eastAsia"/>
        </w:rPr>
        <w:br w:type="page"/>
      </w:r>
    </w:p>
    <w:p w:rsidR="00DA4922" w:rsidRDefault="009D00AB">
      <w:pPr>
        <w:pStyle w:val="1"/>
        <w:numPr>
          <w:ilvl w:val="0"/>
          <w:numId w:val="0"/>
        </w:numPr>
        <w:spacing w:before="0" w:after="0" w:line="240" w:lineRule="auto"/>
        <w:rPr>
          <w:rFonts w:ascii="黑体" w:eastAsia="黑体" w:hAnsi="黑体" w:cs="黑体"/>
        </w:rPr>
      </w:pPr>
      <w:bookmarkStart w:id="1" w:name="_Toc19603"/>
      <w:bookmarkStart w:id="2" w:name="_Toc14776_WPSOffice_Level1"/>
      <w:bookmarkStart w:id="3" w:name="_Toc521661723"/>
      <w:bookmarkStart w:id="4" w:name="_Toc15234"/>
      <w:bookmarkStart w:id="5" w:name="_Toc7057"/>
      <w:bookmarkStart w:id="6" w:name="_Toc32433"/>
      <w:bookmarkStart w:id="7" w:name="_Toc2176"/>
      <w:bookmarkStart w:id="8" w:name="_Toc4405"/>
      <w:bookmarkStart w:id="9" w:name="_Toc22251"/>
      <w:bookmarkStart w:id="10" w:name="_Toc28618"/>
      <w:bookmarkStart w:id="11" w:name="_Toc622"/>
      <w:bookmarkStart w:id="12" w:name="_Toc21120"/>
      <w:r>
        <w:rPr>
          <w:rFonts w:ascii="黑体" w:eastAsia="黑体" w:hAnsi="黑体" w:cs="黑体" w:hint="eastAsia"/>
        </w:rPr>
        <w:lastRenderedPageBreak/>
        <w:t>一、概述</w:t>
      </w:r>
      <w:bookmarkEnd w:id="1"/>
      <w:bookmarkEnd w:id="2"/>
      <w:bookmarkEnd w:id="3"/>
    </w:p>
    <w:p w:rsidR="00DA4922" w:rsidRDefault="009D00AB">
      <w:pPr>
        <w:pStyle w:val="2"/>
        <w:numPr>
          <w:ilvl w:val="0"/>
          <w:numId w:val="0"/>
        </w:numPr>
        <w:spacing w:before="0" w:after="0" w:line="240" w:lineRule="auto"/>
      </w:pPr>
      <w:bookmarkStart w:id="13" w:name="_Toc521661724"/>
      <w:r>
        <w:rPr>
          <w:rFonts w:hint="eastAsia"/>
        </w:rPr>
        <w:t>1.1</w:t>
      </w:r>
      <w:r>
        <w:rPr>
          <w:rFonts w:hint="eastAsia"/>
        </w:rPr>
        <w:t>、概述</w:t>
      </w:r>
      <w:bookmarkEnd w:id="13"/>
    </w:p>
    <w:p w:rsidR="00DA4922" w:rsidRDefault="00DA4922">
      <w:pPr>
        <w:pStyle w:val="a8"/>
        <w:ind w:left="360" w:firstLineChars="0" w:firstLine="0"/>
      </w:pPr>
    </w:p>
    <w:p w:rsidR="00DA4922" w:rsidRDefault="009D00AB">
      <w:pPr>
        <w:pStyle w:val="a8"/>
        <w:ind w:left="360"/>
      </w:pPr>
      <w:r>
        <w:rPr>
          <w:rFonts w:hint="eastAsia"/>
        </w:rPr>
        <w:t>本文档是协通智能</w:t>
      </w:r>
      <w:r w:rsidR="002614B2">
        <w:rPr>
          <w:rFonts w:hint="eastAsia"/>
        </w:rPr>
        <w:t>网站管理</w:t>
      </w:r>
      <w:r w:rsidR="00526DF7">
        <w:rPr>
          <w:rFonts w:hint="eastAsia"/>
        </w:rPr>
        <w:t>系统</w:t>
      </w:r>
      <w:r>
        <w:rPr>
          <w:rFonts w:hint="eastAsia"/>
        </w:rPr>
        <w:t>WEB</w:t>
      </w:r>
      <w:proofErr w:type="gramStart"/>
      <w:r>
        <w:rPr>
          <w:rFonts w:hint="eastAsia"/>
        </w:rPr>
        <w:t>端操作</w:t>
      </w:r>
      <w:proofErr w:type="gramEnd"/>
      <w:r>
        <w:rPr>
          <w:rFonts w:hint="eastAsia"/>
        </w:rPr>
        <w:t>说明书。</w:t>
      </w:r>
    </w:p>
    <w:p w:rsidR="00DA4922" w:rsidRDefault="009D00AB">
      <w:pPr>
        <w:pStyle w:val="2"/>
        <w:numPr>
          <w:ilvl w:val="0"/>
          <w:numId w:val="0"/>
        </w:numPr>
        <w:spacing w:before="0" w:after="0" w:line="240" w:lineRule="auto"/>
      </w:pPr>
      <w:bookmarkStart w:id="14" w:name="_Toc521661725"/>
      <w:r>
        <w:rPr>
          <w:rFonts w:hint="eastAsia"/>
        </w:rPr>
        <w:t>1.2</w:t>
      </w:r>
      <w:r>
        <w:rPr>
          <w:rFonts w:hint="eastAsia"/>
        </w:rPr>
        <w:t>、</w:t>
      </w:r>
      <w:r w:rsidR="003E260B">
        <w:rPr>
          <w:rFonts w:hint="eastAsia"/>
        </w:rPr>
        <w:t>系统</w:t>
      </w:r>
      <w:r>
        <w:rPr>
          <w:rFonts w:hint="eastAsia"/>
        </w:rPr>
        <w:t>介绍</w:t>
      </w:r>
      <w:bookmarkEnd w:id="14"/>
    </w:p>
    <w:p w:rsidR="003A0396" w:rsidRDefault="009D00AB" w:rsidP="00526DF7">
      <w:pPr>
        <w:pStyle w:val="a8"/>
        <w:ind w:left="360"/>
      </w:pPr>
      <w:r>
        <w:rPr>
          <w:rFonts w:hint="eastAsia"/>
        </w:rPr>
        <w:t>协通智能</w:t>
      </w:r>
      <w:r w:rsidR="002614B2">
        <w:rPr>
          <w:rFonts w:hint="eastAsia"/>
        </w:rPr>
        <w:t>网站管理</w:t>
      </w:r>
      <w:r w:rsidR="00D02B30">
        <w:rPr>
          <w:rFonts w:hint="eastAsia"/>
        </w:rPr>
        <w:t>系统</w:t>
      </w:r>
      <w:r>
        <w:rPr>
          <w:rFonts w:hint="eastAsia"/>
        </w:rPr>
        <w:t>是为了</w:t>
      </w:r>
      <w:r w:rsidR="003A0396">
        <w:rPr>
          <w:rFonts w:hint="eastAsia"/>
        </w:rPr>
        <w:t>为</w:t>
      </w:r>
      <w:r w:rsidR="002614B2">
        <w:rPr>
          <w:rFonts w:hint="eastAsia"/>
        </w:rPr>
        <w:t>协通智能科技有限公司网站</w:t>
      </w:r>
      <w:r w:rsidR="003A0396">
        <w:rPr>
          <w:rFonts w:hint="eastAsia"/>
        </w:rPr>
        <w:t>提供</w:t>
      </w:r>
      <w:r w:rsidR="002614B2">
        <w:rPr>
          <w:rFonts w:hint="eastAsia"/>
        </w:rPr>
        <w:t>管理和运维功能</w:t>
      </w:r>
      <w:r w:rsidR="003A0396">
        <w:rPr>
          <w:rFonts w:hint="eastAsia"/>
        </w:rPr>
        <w:t>，</w:t>
      </w:r>
      <w:r w:rsidR="002614B2">
        <w:rPr>
          <w:rFonts w:hint="eastAsia"/>
        </w:rPr>
        <w:t>方便网站中公司信息和资讯内容的更新，更好的展示公司近况。</w:t>
      </w:r>
    </w:p>
    <w:p w:rsidR="00DA4922" w:rsidRDefault="009D2FE4" w:rsidP="00526DF7">
      <w:pPr>
        <w:pStyle w:val="a8"/>
        <w:ind w:left="360"/>
      </w:pPr>
      <w:r>
        <w:rPr>
          <w:rFonts w:hint="eastAsia"/>
        </w:rPr>
        <w:t>能够完成</w:t>
      </w:r>
      <w:r w:rsidR="002614B2">
        <w:rPr>
          <w:rFonts w:hint="eastAsia"/>
        </w:rPr>
        <w:t>公司网站中大部分信息的修改和增加</w:t>
      </w:r>
      <w:r>
        <w:rPr>
          <w:rFonts w:hint="eastAsia"/>
        </w:rPr>
        <w:t>，并以快照的形式显示内容摘要，以及查询的关键字会高亮显示</w:t>
      </w:r>
      <w:r w:rsidR="00526DF7">
        <w:rPr>
          <w:rFonts w:hint="eastAsia"/>
        </w:rPr>
        <w:t>，以及对文档信息、数据库中的数据以及涉及的用户及部门进行管理的一套检索系统。</w:t>
      </w:r>
    </w:p>
    <w:p w:rsidR="00DA4922" w:rsidRDefault="002614B2">
      <w:pPr>
        <w:pStyle w:val="a8"/>
        <w:ind w:left="360"/>
      </w:pPr>
      <w:r>
        <w:rPr>
          <w:rFonts w:hint="eastAsia"/>
        </w:rPr>
        <w:t>协通智能网站管理系统</w:t>
      </w:r>
      <w:r w:rsidR="009D00AB">
        <w:rPr>
          <w:rFonts w:hint="eastAsia"/>
        </w:rPr>
        <w:t>是一款采用互联网</w:t>
      </w:r>
      <w:r w:rsidR="009D00AB">
        <w:rPr>
          <w:rFonts w:hint="eastAsia"/>
        </w:rPr>
        <w:t>WEB2.0</w:t>
      </w:r>
      <w:r w:rsidR="009D00AB">
        <w:rPr>
          <w:rFonts w:hint="eastAsia"/>
        </w:rPr>
        <w:t>最新技术架构，</w:t>
      </w:r>
      <w:r w:rsidR="007B0D5F">
        <w:rPr>
          <w:rFonts w:hint="eastAsia"/>
        </w:rPr>
        <w:t>主要模块包括：首页管理、关于协通、最新动态、业务板块、诚聘英才、联系我们，</w:t>
      </w:r>
      <w:r w:rsidR="00EB5FEE">
        <w:rPr>
          <w:rFonts w:hint="eastAsia"/>
        </w:rPr>
        <w:t>能够完成公司网站中大部分信息的修改和增加</w:t>
      </w:r>
      <w:r w:rsidR="009D00AB">
        <w:rPr>
          <w:rFonts w:hint="eastAsia"/>
        </w:rPr>
        <w:t>。</w:t>
      </w:r>
    </w:p>
    <w:p w:rsidR="00DA4922" w:rsidRDefault="00DA4922">
      <w:pPr>
        <w:pStyle w:val="a8"/>
        <w:ind w:left="360" w:firstLineChars="0" w:firstLine="0"/>
      </w:pPr>
    </w:p>
    <w:p w:rsidR="00DA4922" w:rsidRDefault="009D00AB">
      <w:pPr>
        <w:pStyle w:val="1"/>
        <w:numPr>
          <w:ilvl w:val="0"/>
          <w:numId w:val="0"/>
        </w:numPr>
        <w:spacing w:before="0" w:after="0" w:line="240" w:lineRule="auto"/>
        <w:rPr>
          <w:rFonts w:ascii="黑体" w:eastAsia="黑体" w:hAnsi="黑体" w:cs="黑体"/>
        </w:rPr>
      </w:pPr>
      <w:bookmarkStart w:id="15" w:name="_Toc21891_WPSOffice_Level1"/>
      <w:bookmarkStart w:id="16" w:name="_Toc28123"/>
      <w:bookmarkStart w:id="17" w:name="_Toc521661726"/>
      <w:r>
        <w:rPr>
          <w:rFonts w:ascii="黑体" w:eastAsia="黑体" w:hAnsi="黑体" w:cs="黑体" w:hint="eastAsia"/>
        </w:rPr>
        <w:t>二、使用约束</w:t>
      </w:r>
      <w:bookmarkEnd w:id="15"/>
      <w:bookmarkEnd w:id="16"/>
      <w:bookmarkEnd w:id="17"/>
    </w:p>
    <w:p w:rsidR="00DA4922" w:rsidRDefault="009D00AB">
      <w:pPr>
        <w:pStyle w:val="a8"/>
        <w:ind w:left="360"/>
      </w:pPr>
      <w:r>
        <w:rPr>
          <w:rFonts w:hint="eastAsia"/>
        </w:rPr>
        <w:t>本系统是使用</w:t>
      </w:r>
      <w:r>
        <w:rPr>
          <w:rFonts w:hint="eastAsia"/>
        </w:rPr>
        <w:t>VUE</w:t>
      </w:r>
      <w:r>
        <w:rPr>
          <w:rFonts w:hint="eastAsia"/>
        </w:rPr>
        <w:t>技术开发，请确认使用的浏览器版本不低于下图。</w:t>
      </w:r>
    </w:p>
    <w:p w:rsidR="00DA4922" w:rsidRDefault="009D00AB" w:rsidP="0024191D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114300" distR="114300">
            <wp:extent cx="5259600" cy="96840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9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97D" w:rsidRDefault="009D00AB" w:rsidP="009D2FE4">
      <w:pPr>
        <w:pStyle w:val="1"/>
        <w:numPr>
          <w:ilvl w:val="0"/>
          <w:numId w:val="0"/>
        </w:numPr>
        <w:spacing w:before="0" w:after="0" w:line="240" w:lineRule="auto"/>
        <w:rPr>
          <w:rFonts w:ascii="黑体" w:eastAsia="黑体" w:hAnsi="黑体" w:cs="黑体"/>
        </w:rPr>
      </w:pPr>
      <w:bookmarkStart w:id="18" w:name="_Toc9581"/>
      <w:bookmarkStart w:id="19" w:name="_Toc9996_WPSOffice_Level1"/>
      <w:bookmarkStart w:id="20" w:name="_Toc521661727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ascii="黑体" w:eastAsia="黑体" w:hAnsi="黑体" w:cs="黑体" w:hint="eastAsia"/>
        </w:rPr>
        <w:t>三、操作说明</w:t>
      </w:r>
      <w:bookmarkEnd w:id="18"/>
      <w:bookmarkEnd w:id="19"/>
      <w:bookmarkEnd w:id="20"/>
    </w:p>
    <w:p w:rsidR="0020570E" w:rsidRDefault="009D00AB">
      <w:pPr>
        <w:pStyle w:val="2"/>
        <w:numPr>
          <w:ilvl w:val="0"/>
          <w:numId w:val="0"/>
        </w:numPr>
        <w:spacing w:before="0" w:after="0" w:line="240" w:lineRule="auto"/>
      </w:pPr>
      <w:bookmarkStart w:id="21" w:name="_Toc521661728"/>
      <w:bookmarkStart w:id="22" w:name="_Toc28929"/>
      <w:bookmarkStart w:id="23" w:name="_Toc21891_WPSOffice_Level2"/>
      <w:r>
        <w:rPr>
          <w:rFonts w:hint="eastAsia"/>
        </w:rPr>
        <w:t>3.1</w:t>
      </w:r>
      <w:r>
        <w:rPr>
          <w:rFonts w:hint="eastAsia"/>
        </w:rPr>
        <w:t>、</w:t>
      </w:r>
      <w:r w:rsidR="00894E90">
        <w:rPr>
          <w:rFonts w:hint="eastAsia"/>
        </w:rPr>
        <w:t>登陆系统</w:t>
      </w:r>
      <w:bookmarkEnd w:id="21"/>
    </w:p>
    <w:p w:rsidR="00F471F9" w:rsidRPr="00F471F9" w:rsidRDefault="0020570E" w:rsidP="00F471F9">
      <w:pPr>
        <w:pStyle w:val="3"/>
        <w:numPr>
          <w:ilvl w:val="2"/>
          <w:numId w:val="0"/>
        </w:numPr>
        <w:spacing w:before="0" w:after="0" w:line="240" w:lineRule="auto"/>
      </w:pPr>
      <w:bookmarkStart w:id="24" w:name="_Toc521661729"/>
      <w:r>
        <w:rPr>
          <w:rFonts w:hint="eastAsia"/>
        </w:rPr>
        <w:t>3.1.1</w:t>
      </w:r>
      <w:r>
        <w:rPr>
          <w:rFonts w:hint="eastAsia"/>
        </w:rPr>
        <w:t>、访问系统</w:t>
      </w:r>
      <w:bookmarkEnd w:id="24"/>
    </w:p>
    <w:p w:rsidR="0020570E" w:rsidRDefault="0020570E" w:rsidP="0020570E">
      <w:pPr>
        <w:pStyle w:val="a8"/>
        <w:ind w:left="360"/>
      </w:pPr>
      <w:r>
        <w:tab/>
      </w:r>
      <w:r>
        <w:rPr>
          <w:rFonts w:hint="eastAsia"/>
        </w:rPr>
        <w:t>在浏览器中输入访问地址打开系统，输入系统访问</w:t>
      </w:r>
      <w:r>
        <w:rPr>
          <w:rFonts w:hint="eastAsia"/>
        </w:rPr>
        <w:t>URL</w:t>
      </w:r>
      <w:r>
        <w:rPr>
          <w:rFonts w:hint="eastAsia"/>
        </w:rPr>
        <w:t>，打开系统。</w:t>
      </w:r>
    </w:p>
    <w:p w:rsidR="00E70501" w:rsidRDefault="00E70501" w:rsidP="0020570E">
      <w:pPr>
        <w:pStyle w:val="a8"/>
        <w:ind w:left="360"/>
      </w:pPr>
    </w:p>
    <w:p w:rsidR="00B66E07" w:rsidRDefault="00B66E07" w:rsidP="00B66E07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B66E07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59600" cy="2494800"/>
            <wp:effectExtent l="0" t="0" r="0" b="1270"/>
            <wp:docPr id="3" name="图片 3" descr="C:\Users\吴佳涛\AppData\Roaming\Tencent\Users\1075761702\QQ\WinTemp\RichOle\[HX3XTL)EPJ]8AIY[%)5$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吴佳涛\AppData\Roaming\Tencent\Users\1075761702\QQ\WinTemp\RichOle\[HX3XTL)EPJ]8AIY[%)5$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70E" w:rsidRDefault="0020570E" w:rsidP="0020570E">
      <w:pPr>
        <w:pStyle w:val="3"/>
        <w:numPr>
          <w:ilvl w:val="2"/>
          <w:numId w:val="0"/>
        </w:numPr>
        <w:spacing w:before="0" w:after="0" w:line="240" w:lineRule="auto"/>
      </w:pPr>
      <w:bookmarkStart w:id="25" w:name="_Toc521661730"/>
      <w:r>
        <w:rPr>
          <w:rFonts w:hint="eastAsia"/>
        </w:rPr>
        <w:lastRenderedPageBreak/>
        <w:t>3.1.2</w:t>
      </w:r>
      <w:r>
        <w:rPr>
          <w:rFonts w:hint="eastAsia"/>
        </w:rPr>
        <w:t>、</w:t>
      </w:r>
      <w:r w:rsidR="000A12D7">
        <w:rPr>
          <w:rFonts w:hint="eastAsia"/>
        </w:rPr>
        <w:t>登陆系统</w:t>
      </w:r>
      <w:bookmarkEnd w:id="25"/>
    </w:p>
    <w:p w:rsidR="00F471F9" w:rsidRPr="00F471F9" w:rsidRDefault="00F471F9" w:rsidP="00F471F9"/>
    <w:p w:rsidR="0020570E" w:rsidRDefault="000A12D7" w:rsidP="000C696C">
      <w:pPr>
        <w:pStyle w:val="a8"/>
        <w:ind w:left="360"/>
      </w:pPr>
      <w:r>
        <w:rPr>
          <w:rFonts w:hint="eastAsia"/>
        </w:rPr>
        <w:t>在登陆页面输入用户名和密码，登陆系统，进入首页</w:t>
      </w:r>
      <w:r w:rsidR="001802CE">
        <w:rPr>
          <w:rFonts w:hint="eastAsia"/>
        </w:rPr>
        <w:t>；</w:t>
      </w:r>
    </w:p>
    <w:p w:rsidR="006F538F" w:rsidRDefault="001802CE" w:rsidP="000C696C">
      <w:pPr>
        <w:pStyle w:val="a8"/>
        <w:ind w:left="360"/>
      </w:pPr>
      <w:r>
        <w:rPr>
          <w:rFonts w:hint="eastAsia"/>
        </w:rPr>
        <w:t>点击右上方用户修改密码选项，进行登陆密码修改。</w:t>
      </w:r>
    </w:p>
    <w:p w:rsidR="001802CE" w:rsidRDefault="001802CE" w:rsidP="000C696C">
      <w:pPr>
        <w:pStyle w:val="a8"/>
        <w:ind w:left="360"/>
      </w:pPr>
    </w:p>
    <w:p w:rsidR="00606055" w:rsidRDefault="001802CE" w:rsidP="00606055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5391150</wp:posOffset>
                </wp:positionH>
                <wp:positionV relativeFrom="paragraph">
                  <wp:posOffset>175260</wp:posOffset>
                </wp:positionV>
                <wp:extent cx="334645" cy="304800"/>
                <wp:effectExtent l="19050" t="19050" r="27305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14496" id="矩形 8" o:spid="_x0000_s1026" style="position:absolute;left:0;text-align:left;margin-left:424.5pt;margin-top:13.8pt;width:26.3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" filled="f" strokecolor="red" strokeweight="2.25pt"/>
            </w:pict>
          </mc:Fallback>
        </mc:AlternateContent>
      </w:r>
      <w:r w:rsidR="00606055" w:rsidRPr="0060605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59600" cy="2469600"/>
            <wp:effectExtent l="0" t="0" r="0" b="6985"/>
            <wp:docPr id="4" name="图片 4" descr="C:\Users\吴佳涛\AppData\Roaming\Tencent\Users\1075761702\QQ\WinTemp\RichOle\QUIZ7[74UPHQOKSRNHQ(BV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吴佳涛\AppData\Roaming\Tencent\Users\1075761702\QQ\WinTemp\RichOle\QUIZ7[74UPHQOKSRNHQ(BVX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4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90" w:rsidRPr="00606055" w:rsidRDefault="00894E90" w:rsidP="00606055">
      <w:pPr>
        <w:widowControl/>
        <w:jc w:val="center"/>
        <w:rPr>
          <w:rFonts w:ascii="宋体" w:eastAsia="宋体" w:hAnsi="宋体" w:cs="宋体"/>
          <w:kern w:val="0"/>
          <w:sz w:val="24"/>
        </w:rPr>
      </w:pPr>
    </w:p>
    <w:p w:rsidR="006F538F" w:rsidRDefault="00894E90" w:rsidP="00894E90">
      <w:pPr>
        <w:pStyle w:val="2"/>
        <w:numPr>
          <w:ilvl w:val="0"/>
          <w:numId w:val="0"/>
        </w:numPr>
        <w:spacing w:before="0" w:after="0" w:line="240" w:lineRule="auto"/>
      </w:pPr>
      <w:bookmarkStart w:id="26" w:name="_Toc521661731"/>
      <w:r>
        <w:rPr>
          <w:rFonts w:hint="eastAsia"/>
        </w:rPr>
        <w:t>3.2</w:t>
      </w:r>
      <w:r>
        <w:rPr>
          <w:rFonts w:hint="eastAsia"/>
        </w:rPr>
        <w:t>、首页管理</w:t>
      </w:r>
      <w:bookmarkEnd w:id="26"/>
    </w:p>
    <w:p w:rsidR="00E65BC4" w:rsidRDefault="00E65BC4" w:rsidP="00E65BC4">
      <w:pPr>
        <w:pStyle w:val="3"/>
        <w:numPr>
          <w:ilvl w:val="2"/>
          <w:numId w:val="0"/>
        </w:numPr>
        <w:spacing w:before="0" w:after="0" w:line="240" w:lineRule="auto"/>
      </w:pPr>
      <w:bookmarkStart w:id="27" w:name="_Toc521661732"/>
      <w:r>
        <w:rPr>
          <w:rFonts w:hint="eastAsia"/>
        </w:rPr>
        <w:t>3.</w:t>
      </w:r>
      <w:r w:rsidR="00894E90">
        <w:rPr>
          <w:rFonts w:hint="eastAsia"/>
        </w:rPr>
        <w:t>2</w:t>
      </w:r>
      <w:r>
        <w:rPr>
          <w:rFonts w:hint="eastAsia"/>
        </w:rPr>
        <w:t>.</w:t>
      </w:r>
      <w:r w:rsidR="00894E90">
        <w:rPr>
          <w:rFonts w:hint="eastAsia"/>
        </w:rPr>
        <w:t>1</w:t>
      </w:r>
      <w:r>
        <w:rPr>
          <w:rFonts w:hint="eastAsia"/>
        </w:rPr>
        <w:t>、</w:t>
      </w:r>
      <w:r w:rsidR="001802CE">
        <w:rPr>
          <w:rFonts w:hint="eastAsia"/>
        </w:rPr>
        <w:t>上传视频</w:t>
      </w:r>
      <w:bookmarkEnd w:id="27"/>
    </w:p>
    <w:p w:rsidR="00F471F9" w:rsidRPr="00F471F9" w:rsidRDefault="00F471F9" w:rsidP="00F471F9"/>
    <w:p w:rsidR="00185A0F" w:rsidRDefault="00E65BC4" w:rsidP="00822A43">
      <w:pPr>
        <w:spacing w:before="240"/>
      </w:pPr>
      <w:r>
        <w:tab/>
      </w:r>
      <w:r w:rsidR="001802CE">
        <w:rPr>
          <w:rFonts w:hint="eastAsia"/>
        </w:rPr>
        <w:t>进入办公环境页面，点击【上传视频】按钮，弹出模态</w:t>
      </w:r>
      <w:proofErr w:type="gramStart"/>
      <w:r w:rsidR="001802CE">
        <w:rPr>
          <w:rFonts w:hint="eastAsia"/>
        </w:rPr>
        <w:t>框进行</w:t>
      </w:r>
      <w:proofErr w:type="gramEnd"/>
      <w:r w:rsidR="001802CE">
        <w:rPr>
          <w:rFonts w:hint="eastAsia"/>
        </w:rPr>
        <w:t>视频的上传，点击【删除按钮】删除对应视频。</w:t>
      </w:r>
      <w:r w:rsidR="00822A43">
        <w:rPr>
          <w:rFonts w:hint="eastAsia"/>
        </w:rPr>
        <w:t>（视频大小尽量限制再</w:t>
      </w:r>
      <w:r w:rsidR="00822A43">
        <w:rPr>
          <w:rFonts w:hint="eastAsia"/>
        </w:rPr>
        <w:t>10</w:t>
      </w:r>
      <w:r w:rsidR="00822A43">
        <w:t>M</w:t>
      </w:r>
      <w:r w:rsidR="00822A43">
        <w:rPr>
          <w:rFonts w:hint="eastAsia"/>
        </w:rPr>
        <w:t>以内，并且格式为</w:t>
      </w:r>
      <w:r w:rsidR="00822A43">
        <w:rPr>
          <w:rFonts w:hint="eastAsia"/>
        </w:rPr>
        <w:t>MP4</w:t>
      </w:r>
      <w:r w:rsidR="00822A43">
        <w:t xml:space="preserve"> </w:t>
      </w:r>
      <w:r w:rsidR="00822A43">
        <w:rPr>
          <w:rFonts w:hint="eastAsia"/>
        </w:rPr>
        <w:t>：</w:t>
      </w:r>
      <w:r w:rsidR="00822A43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 H264 </w:t>
      </w:r>
      <w:r w:rsidR="00822A43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视频编解码器和</w:t>
      </w:r>
      <w:r w:rsidR="00822A43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AAC</w:t>
      </w:r>
      <w:r w:rsidR="00822A43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音频编解码器</w:t>
      </w:r>
      <w:r w:rsidR="00822A43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，视频</w:t>
      </w:r>
      <w:proofErr w:type="gramStart"/>
      <w:r w:rsidR="00822A43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的帧宽高</w:t>
      </w:r>
      <w:proofErr w:type="gramEnd"/>
      <w:r w:rsidR="00822A43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不超过</w:t>
      </w:r>
      <w:r w:rsidR="00822A43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720*480</w:t>
      </w:r>
      <w:r w:rsidR="00822A43">
        <w:rPr>
          <w:rFonts w:hint="eastAsia"/>
        </w:rPr>
        <w:t>）</w:t>
      </w:r>
    </w:p>
    <w:p w:rsidR="00BD5FFE" w:rsidRPr="006F538F" w:rsidRDefault="00BD5FFE" w:rsidP="0020570E"/>
    <w:p w:rsidR="00185A0F" w:rsidRDefault="001802CE" w:rsidP="001A390C">
      <w:pPr>
        <w:jc w:val="center"/>
      </w:pPr>
      <w:r>
        <w:rPr>
          <w:noProof/>
        </w:rPr>
        <w:drawing>
          <wp:inline distT="0" distB="0" distL="0" distR="0" wp14:anchorId="21176298" wp14:editId="2E0D38D9">
            <wp:extent cx="5259600" cy="236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C4" w:rsidRDefault="006F538F" w:rsidP="006F538F">
      <w:pPr>
        <w:pStyle w:val="3"/>
        <w:numPr>
          <w:ilvl w:val="2"/>
          <w:numId w:val="0"/>
        </w:numPr>
        <w:spacing w:before="0" w:after="0" w:line="240" w:lineRule="auto"/>
      </w:pPr>
      <w:bookmarkStart w:id="28" w:name="_Toc521661733"/>
      <w:r>
        <w:rPr>
          <w:rFonts w:hint="eastAsia"/>
        </w:rPr>
        <w:t>3.</w:t>
      </w:r>
      <w:r w:rsidR="00894E90">
        <w:rPr>
          <w:rFonts w:hint="eastAsia"/>
        </w:rPr>
        <w:t>2</w:t>
      </w:r>
      <w:r>
        <w:rPr>
          <w:rFonts w:hint="eastAsia"/>
        </w:rPr>
        <w:t>.</w:t>
      </w:r>
      <w:r w:rsidR="00894E90">
        <w:rPr>
          <w:rFonts w:hint="eastAsia"/>
        </w:rPr>
        <w:t>2</w:t>
      </w:r>
      <w:r>
        <w:rPr>
          <w:rFonts w:hint="eastAsia"/>
        </w:rPr>
        <w:t>、</w:t>
      </w:r>
      <w:r w:rsidR="00E70501">
        <w:rPr>
          <w:rFonts w:hint="eastAsia"/>
        </w:rPr>
        <w:t>智能板块</w:t>
      </w:r>
      <w:bookmarkEnd w:id="28"/>
    </w:p>
    <w:p w:rsidR="00F471F9" w:rsidRPr="00F471F9" w:rsidRDefault="00F471F9" w:rsidP="00F471F9"/>
    <w:p w:rsidR="006F538F" w:rsidRDefault="006F538F" w:rsidP="006F538F">
      <w:r>
        <w:lastRenderedPageBreak/>
        <w:tab/>
      </w:r>
      <w:r w:rsidR="00835E7C">
        <w:rPr>
          <w:rFonts w:hint="eastAsia"/>
        </w:rPr>
        <w:t>点击【添加板块】，弹出模态框添加板块名称、板块简介、展示的图片等内容对应网站业务板块展示页，需要修改可以先删除然后重新添加。</w:t>
      </w:r>
    </w:p>
    <w:p w:rsidR="00BD5FFE" w:rsidRDefault="00BD5FFE" w:rsidP="006F538F"/>
    <w:p w:rsidR="00E70501" w:rsidRPr="00E70501" w:rsidRDefault="00E70501" w:rsidP="00E70501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E7050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59600" cy="2397600"/>
            <wp:effectExtent l="0" t="0" r="0" b="3175"/>
            <wp:docPr id="11" name="图片 11" descr="C:\Users\吴佳涛\AppData\Roaming\Tencent\Users\1075761702\QQ\WinTemp\RichOle\Y%)TU]U@HF}1``2ID]6HU]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吴佳涛\AppData\Roaming\Tencent\Users\1075761702\QQ\WinTemp\RichOle\Y%)TU]U@HF}1``2ID]6HU]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A0F" w:rsidRPr="000C696C" w:rsidRDefault="00185A0F" w:rsidP="001A390C">
      <w:pPr>
        <w:jc w:val="center"/>
      </w:pPr>
    </w:p>
    <w:p w:rsidR="00DA4922" w:rsidRDefault="00395992" w:rsidP="00395992">
      <w:pPr>
        <w:pStyle w:val="3"/>
        <w:numPr>
          <w:ilvl w:val="2"/>
          <w:numId w:val="0"/>
        </w:numPr>
        <w:spacing w:before="0" w:after="0" w:line="240" w:lineRule="auto"/>
      </w:pPr>
      <w:bookmarkStart w:id="29" w:name="_Toc521661734"/>
      <w:bookmarkEnd w:id="22"/>
      <w:bookmarkEnd w:id="23"/>
      <w:r>
        <w:rPr>
          <w:rFonts w:hint="eastAsia"/>
        </w:rPr>
        <w:t>3.2.3</w:t>
      </w:r>
      <w:r>
        <w:rPr>
          <w:rFonts w:hint="eastAsia"/>
        </w:rPr>
        <w:t>、合作单位</w:t>
      </w:r>
      <w:bookmarkEnd w:id="29"/>
    </w:p>
    <w:p w:rsidR="00F471F9" w:rsidRPr="00F471F9" w:rsidRDefault="00F471F9" w:rsidP="00F471F9"/>
    <w:p w:rsidR="00DA4922" w:rsidRDefault="00835E7C">
      <w:pPr>
        <w:pStyle w:val="a8"/>
        <w:ind w:left="360"/>
      </w:pPr>
      <w:r>
        <w:rPr>
          <w:rFonts w:hint="eastAsia"/>
        </w:rPr>
        <w:t>合作单位对应公司网站首页下方的合作单位展示信息，点击【添加】在弹出框中添加单位名称、链接、图片内容即可。</w:t>
      </w:r>
    </w:p>
    <w:p w:rsidR="003E260B" w:rsidRDefault="003E260B">
      <w:pPr>
        <w:pStyle w:val="a8"/>
        <w:ind w:left="360"/>
      </w:pPr>
    </w:p>
    <w:p w:rsidR="00835E7C" w:rsidRPr="00835E7C" w:rsidRDefault="00835E7C" w:rsidP="00835E7C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835E7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59600" cy="2476800"/>
            <wp:effectExtent l="0" t="0" r="0" b="0"/>
            <wp:docPr id="12" name="图片 12" descr="C:\Users\吴佳涛\AppData\Roaming\Tencent\Users\1075761702\QQ\WinTemp\RichOle\$~N2[J5X{739J98[4J(5Y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吴佳涛\AppData\Roaming\Tencent\Users\1075761702\QQ\WinTemp\RichOle\$~N2[J5X{739J98[4J(5Y6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E7C" w:rsidRDefault="00835E7C">
      <w:pPr>
        <w:pStyle w:val="a8"/>
        <w:ind w:left="360"/>
      </w:pPr>
    </w:p>
    <w:p w:rsidR="00142E9C" w:rsidRDefault="00142E9C" w:rsidP="00142E9C">
      <w:pPr>
        <w:pStyle w:val="2"/>
        <w:numPr>
          <w:ilvl w:val="0"/>
          <w:numId w:val="0"/>
        </w:numPr>
        <w:spacing w:before="0" w:after="0" w:line="240" w:lineRule="auto"/>
      </w:pPr>
      <w:bookmarkStart w:id="30" w:name="_Toc521661735"/>
      <w:r>
        <w:rPr>
          <w:rFonts w:hint="eastAsia"/>
        </w:rPr>
        <w:t>3.3</w:t>
      </w:r>
      <w:r>
        <w:rPr>
          <w:rFonts w:hint="eastAsia"/>
        </w:rPr>
        <w:t>、关于协通</w:t>
      </w:r>
      <w:bookmarkEnd w:id="30"/>
    </w:p>
    <w:p w:rsidR="00DA4922" w:rsidRDefault="009D00AB" w:rsidP="005D356A">
      <w:pPr>
        <w:pStyle w:val="3"/>
        <w:numPr>
          <w:ilvl w:val="0"/>
          <w:numId w:val="0"/>
        </w:numPr>
      </w:pPr>
      <w:bookmarkStart w:id="31" w:name="_Toc8248"/>
      <w:bookmarkStart w:id="32" w:name="_Toc9992"/>
      <w:bookmarkStart w:id="33" w:name="_Toc15068"/>
      <w:bookmarkStart w:id="34" w:name="_Toc16968"/>
      <w:bookmarkStart w:id="35" w:name="_Toc5930"/>
      <w:bookmarkStart w:id="36" w:name="_Toc21032"/>
      <w:bookmarkStart w:id="37" w:name="_Toc2988"/>
      <w:bookmarkStart w:id="38" w:name="_Toc12503"/>
      <w:bookmarkStart w:id="39" w:name="_Toc8294"/>
      <w:bookmarkStart w:id="40" w:name="_Toc521661736"/>
      <w:r>
        <w:rPr>
          <w:rFonts w:hint="eastAsia"/>
        </w:rPr>
        <w:t>3.</w:t>
      </w:r>
      <w:r w:rsidR="00142E9C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、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r w:rsidR="00835E7C">
        <w:rPr>
          <w:rFonts w:hint="eastAsia"/>
        </w:rPr>
        <w:t>公司简介</w:t>
      </w:r>
      <w:bookmarkEnd w:id="40"/>
    </w:p>
    <w:p w:rsidR="00DA4922" w:rsidRDefault="00330937" w:rsidP="00BD5FFE">
      <w:pPr>
        <w:pStyle w:val="a8"/>
        <w:ind w:left="360"/>
      </w:pPr>
      <w:r>
        <w:rPr>
          <w:rFonts w:hint="eastAsia"/>
        </w:rPr>
        <w:t>对应网站中关于协通中公司简介页面内容，添加公司简介时每段文字中间用“</w:t>
      </w:r>
      <w:r>
        <w:rPr>
          <w:rFonts w:hint="eastAsia"/>
        </w:rPr>
        <w:t>/</w:t>
      </w:r>
      <w:r>
        <w:rPr>
          <w:rFonts w:hint="eastAsia"/>
        </w:rPr>
        <w:t>”分隔，公司标语用“、”分隔，展示图上传时按照网站中需要显示的顺序添加。需要修改时，先删除重新添加。</w:t>
      </w:r>
    </w:p>
    <w:p w:rsidR="00BD5FFE" w:rsidRDefault="00BD5FFE" w:rsidP="00BD5FFE">
      <w:pPr>
        <w:pStyle w:val="a8"/>
        <w:ind w:left="360"/>
      </w:pPr>
    </w:p>
    <w:p w:rsidR="00DA4922" w:rsidRDefault="00835E7C">
      <w:pPr>
        <w:jc w:val="center"/>
      </w:pPr>
      <w:r>
        <w:rPr>
          <w:noProof/>
        </w:rPr>
        <w:drawing>
          <wp:inline distT="0" distB="0" distL="0" distR="0" wp14:anchorId="7F78E461" wp14:editId="43556985">
            <wp:extent cx="5259600" cy="250560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2" w:rsidRDefault="00DA4922">
      <w:pPr>
        <w:jc w:val="center"/>
      </w:pPr>
    </w:p>
    <w:p w:rsidR="00DA4922" w:rsidRDefault="009D00AB" w:rsidP="005D356A">
      <w:pPr>
        <w:pStyle w:val="3"/>
        <w:numPr>
          <w:ilvl w:val="0"/>
          <w:numId w:val="0"/>
        </w:numPr>
        <w:ind w:left="720" w:hanging="720"/>
      </w:pPr>
      <w:bookmarkStart w:id="41" w:name="_Toc15091"/>
      <w:bookmarkStart w:id="42" w:name="_Toc20901"/>
      <w:bookmarkStart w:id="43" w:name="_Toc31375"/>
      <w:bookmarkStart w:id="44" w:name="_Toc29435"/>
      <w:bookmarkStart w:id="45" w:name="_Toc17932"/>
      <w:bookmarkStart w:id="46" w:name="_Toc23742"/>
      <w:bookmarkStart w:id="47" w:name="_Toc8834"/>
      <w:bookmarkStart w:id="48" w:name="_Toc9749"/>
      <w:bookmarkStart w:id="49" w:name="_Toc96"/>
      <w:bookmarkStart w:id="50" w:name="_Toc521661737"/>
      <w:r>
        <w:rPr>
          <w:rFonts w:hint="eastAsia"/>
        </w:rPr>
        <w:t>3.</w:t>
      </w:r>
      <w:r w:rsidR="00142E9C">
        <w:rPr>
          <w:rFonts w:hint="eastAsia"/>
        </w:rPr>
        <w:t>3</w:t>
      </w:r>
      <w:r>
        <w:rPr>
          <w:rFonts w:hint="eastAsia"/>
        </w:rPr>
        <w:t>.</w:t>
      </w:r>
      <w:r w:rsidR="00BD5FFE">
        <w:rPr>
          <w:rFonts w:hint="eastAsia"/>
        </w:rPr>
        <w:t>2</w:t>
      </w:r>
      <w:r>
        <w:rPr>
          <w:rFonts w:hint="eastAsia"/>
        </w:rPr>
        <w:t>、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 w:rsidR="00330937">
        <w:rPr>
          <w:rFonts w:hint="eastAsia"/>
        </w:rPr>
        <w:t>企业文化</w:t>
      </w:r>
      <w:bookmarkEnd w:id="50"/>
    </w:p>
    <w:p w:rsidR="00DA4922" w:rsidRDefault="00330937">
      <w:pPr>
        <w:ind w:firstLine="420"/>
      </w:pPr>
      <w:r>
        <w:rPr>
          <w:rFonts w:hint="eastAsia"/>
        </w:rPr>
        <w:t>添加企业文化时不需要</w:t>
      </w:r>
      <w:r w:rsidR="0075382C">
        <w:rPr>
          <w:rFonts w:hint="eastAsia"/>
        </w:rPr>
        <w:t>编辑详情</w:t>
      </w:r>
      <w:r w:rsidR="00B35E09">
        <w:rPr>
          <w:rFonts w:hint="eastAsia"/>
        </w:rPr>
        <w:t>，增加企业文化标题、摘要、类型（企业文化）、图片等内容，添加团队建设时对应类型为（团队建设），添加完成后团队建设可以点击【编辑详情】，在下方出现的富文本框中添加团队建设对应的详情内容。</w:t>
      </w:r>
    </w:p>
    <w:p w:rsidR="00330937" w:rsidRDefault="00330937">
      <w:pPr>
        <w:ind w:firstLine="420"/>
      </w:pPr>
    </w:p>
    <w:p w:rsidR="00330937" w:rsidRDefault="00330937">
      <w:pPr>
        <w:ind w:firstLine="420"/>
      </w:pPr>
      <w:r>
        <w:rPr>
          <w:noProof/>
        </w:rPr>
        <w:drawing>
          <wp:inline distT="0" distB="0" distL="0" distR="0" wp14:anchorId="26C37426" wp14:editId="7091825B">
            <wp:extent cx="6188710" cy="2884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E9C" w:rsidRDefault="00142E9C" w:rsidP="00142E9C">
      <w:pPr>
        <w:pStyle w:val="3"/>
        <w:numPr>
          <w:ilvl w:val="0"/>
          <w:numId w:val="0"/>
        </w:numPr>
        <w:ind w:left="720" w:hanging="720"/>
      </w:pPr>
      <w:bookmarkStart w:id="51" w:name="_Toc521661738"/>
      <w:r>
        <w:rPr>
          <w:rFonts w:hint="eastAsia"/>
        </w:rPr>
        <w:t>3.3.3</w:t>
      </w:r>
      <w:r>
        <w:rPr>
          <w:rFonts w:hint="eastAsia"/>
        </w:rPr>
        <w:t>、荣誉资质</w:t>
      </w:r>
      <w:bookmarkEnd w:id="51"/>
    </w:p>
    <w:p w:rsidR="00B35E09" w:rsidRDefault="00B35E09">
      <w:pPr>
        <w:ind w:firstLine="420"/>
      </w:pPr>
      <w:r>
        <w:rPr>
          <w:rFonts w:hint="eastAsia"/>
        </w:rPr>
        <w:t>点击【添加资质】按钮进行荣誉资质增加，添加资质包括资质标题、资质详情、资质类型（资质证书、知识产权）和图片内容。</w:t>
      </w:r>
    </w:p>
    <w:p w:rsidR="00B35E09" w:rsidRDefault="00B35E09">
      <w:pPr>
        <w:ind w:firstLine="420"/>
      </w:pPr>
    </w:p>
    <w:p w:rsidR="00B35E09" w:rsidRPr="00B35E09" w:rsidRDefault="00B35E09" w:rsidP="00B35E09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B35E09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59600" cy="2354400"/>
            <wp:effectExtent l="0" t="0" r="0" b="8255"/>
            <wp:docPr id="10" name="图片 10" descr="C:\Users\吴佳涛\AppData\Roaming\Tencent\Users\1075761702\QQ\WinTemp\RichOle\GBZAWP~OX8L6I[QZPDB9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吴佳涛\AppData\Roaming\Tencent\Users\1075761702\QQ\WinTemp\RichOle\GBZAWP~OX8L6I[QZPDB9EAF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3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22" w:rsidRDefault="009D00AB">
      <w:pPr>
        <w:ind w:firstLine="420"/>
      </w:pPr>
      <w:r>
        <w:rPr>
          <w:rFonts w:hint="eastAsia"/>
        </w:rPr>
        <w:t xml:space="preserve">        </w:t>
      </w:r>
    </w:p>
    <w:p w:rsidR="00C83F01" w:rsidRDefault="00C83F01" w:rsidP="00C83F01">
      <w:pPr>
        <w:pStyle w:val="2"/>
        <w:numPr>
          <w:ilvl w:val="0"/>
          <w:numId w:val="0"/>
        </w:numPr>
        <w:spacing w:before="0" w:after="0" w:line="240" w:lineRule="auto"/>
      </w:pPr>
      <w:bookmarkStart w:id="52" w:name="_Toc521661739"/>
      <w:r>
        <w:rPr>
          <w:rFonts w:hint="eastAsia"/>
        </w:rPr>
        <w:t>3.4</w:t>
      </w:r>
      <w:r>
        <w:rPr>
          <w:rFonts w:hint="eastAsia"/>
        </w:rPr>
        <w:t>、最新动态</w:t>
      </w:r>
      <w:bookmarkEnd w:id="52"/>
    </w:p>
    <w:p w:rsidR="00F471F9" w:rsidRPr="00F471F9" w:rsidRDefault="00F471F9" w:rsidP="00F471F9"/>
    <w:p w:rsidR="00DA4922" w:rsidRDefault="009D00AB">
      <w:pPr>
        <w:ind w:firstLine="420"/>
      </w:pPr>
      <w:r>
        <w:rPr>
          <w:rFonts w:hint="eastAsia"/>
        </w:rPr>
        <w:t>点击【</w:t>
      </w:r>
      <w:r w:rsidR="00425C24">
        <w:rPr>
          <w:rFonts w:hint="eastAsia"/>
        </w:rPr>
        <w:t>发布资讯</w:t>
      </w:r>
      <w:r>
        <w:rPr>
          <w:rFonts w:hint="eastAsia"/>
        </w:rPr>
        <w:t>】按钮</w:t>
      </w:r>
      <w:r w:rsidR="00A62D94">
        <w:rPr>
          <w:rFonts w:hint="eastAsia"/>
        </w:rPr>
        <w:t>增加资讯信息</w:t>
      </w:r>
      <w:r>
        <w:rPr>
          <w:rFonts w:hint="eastAsia"/>
        </w:rPr>
        <w:t>，</w:t>
      </w:r>
      <w:r w:rsidR="00A62D94">
        <w:rPr>
          <w:rFonts w:hint="eastAsia"/>
        </w:rPr>
        <w:t>添加内容包括资讯标题、资讯摘要（限制在</w:t>
      </w:r>
      <w:r w:rsidR="00A62D94">
        <w:rPr>
          <w:rFonts w:hint="eastAsia"/>
        </w:rPr>
        <w:t>170</w:t>
      </w:r>
      <w:r w:rsidR="00A62D94">
        <w:rPr>
          <w:rFonts w:hint="eastAsia"/>
        </w:rPr>
        <w:t>字以内）、资讯类型（如：行业资讯、省内新闻、公司新闻等）、发布人、展示图等内容</w:t>
      </w:r>
      <w:r>
        <w:rPr>
          <w:rFonts w:hint="eastAsia"/>
        </w:rPr>
        <w:t>。</w:t>
      </w:r>
    </w:p>
    <w:p w:rsidR="00A62D94" w:rsidRDefault="00A62D94">
      <w:pPr>
        <w:ind w:firstLine="420"/>
      </w:pPr>
      <w:r>
        <w:rPr>
          <w:rFonts w:hint="eastAsia"/>
        </w:rPr>
        <w:t>添加完成后点击右侧对应的【编辑详情】按钮，可以在下方的富文本框中添加对应资讯的详情内容。</w:t>
      </w:r>
    </w:p>
    <w:p w:rsidR="00DA4922" w:rsidRDefault="00425C24" w:rsidP="00C932FF">
      <w:pPr>
        <w:ind w:left="397"/>
        <w:jc w:val="center"/>
      </w:pPr>
      <w:r>
        <w:rPr>
          <w:noProof/>
        </w:rPr>
        <w:drawing>
          <wp:inline distT="0" distB="0" distL="0" distR="0" wp14:anchorId="2B217DBE" wp14:editId="0E2F36B8">
            <wp:extent cx="5259600" cy="243720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15" w:rsidRDefault="00DE7115" w:rsidP="00DE7115">
      <w:pPr>
        <w:pStyle w:val="2"/>
        <w:numPr>
          <w:ilvl w:val="0"/>
          <w:numId w:val="0"/>
        </w:numPr>
        <w:spacing w:before="0" w:after="0" w:line="240" w:lineRule="auto"/>
      </w:pPr>
      <w:bookmarkStart w:id="53" w:name="_Toc521661740"/>
      <w:r>
        <w:rPr>
          <w:rFonts w:hint="eastAsia"/>
        </w:rPr>
        <w:t>3.5</w:t>
      </w:r>
      <w:r>
        <w:rPr>
          <w:rFonts w:hint="eastAsia"/>
        </w:rPr>
        <w:t>、业务板块</w:t>
      </w:r>
      <w:bookmarkEnd w:id="53"/>
    </w:p>
    <w:p w:rsidR="00F471F9" w:rsidRPr="00F471F9" w:rsidRDefault="00F471F9" w:rsidP="00F471F9"/>
    <w:p w:rsidR="00A62D94" w:rsidRPr="00F471F9" w:rsidRDefault="00A62D94" w:rsidP="00F471F9">
      <w:pPr>
        <w:pStyle w:val="a8"/>
        <w:ind w:firstLineChars="0"/>
        <w:jc w:val="left"/>
      </w:pPr>
      <w:r>
        <w:rPr>
          <w:rFonts w:hint="eastAsia"/>
        </w:rPr>
        <w:t>业务板块包括：智慧警务、智慧政务、智慧社区三个子模块，进入子模块中可点击发布产品</w:t>
      </w:r>
      <w:r w:rsidR="00894E90">
        <w:rPr>
          <w:rFonts w:hint="eastAsia"/>
        </w:rPr>
        <w:t>，内容主要包括产品名称、产品简介、产品详情、产品链接（暂时不适用</w:t>
      </w:r>
      <w:r w:rsidR="00822A43">
        <w:rPr>
          <w:rFonts w:hint="eastAsia"/>
        </w:rPr>
        <w:t>，</w:t>
      </w:r>
      <w:bookmarkStart w:id="54" w:name="_GoBack"/>
      <w:bookmarkEnd w:id="54"/>
      <w:r w:rsidR="00894E90">
        <w:rPr>
          <w:rFonts w:hint="eastAsia"/>
        </w:rPr>
        <w:t>录入“无”即可）、产品图（上传选择是按照网站上显示的顺序添加）。</w:t>
      </w:r>
    </w:p>
    <w:p w:rsidR="00DA4922" w:rsidRDefault="00A62D94" w:rsidP="00A62D94">
      <w:pPr>
        <w:pStyle w:val="a8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7FE7A377" wp14:editId="5DBD7EF7">
            <wp:extent cx="5259600" cy="2530800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2" w:rsidRPr="005D356A" w:rsidRDefault="009D00AB" w:rsidP="005D356A">
      <w:pPr>
        <w:pStyle w:val="2"/>
        <w:numPr>
          <w:ilvl w:val="0"/>
          <w:numId w:val="0"/>
        </w:numPr>
      </w:pPr>
      <w:bookmarkStart w:id="55" w:name="_Toc30862"/>
      <w:bookmarkStart w:id="56" w:name="_Toc20681"/>
      <w:bookmarkStart w:id="57" w:name="_Toc17969"/>
      <w:bookmarkStart w:id="58" w:name="_Toc19204"/>
      <w:bookmarkStart w:id="59" w:name="_Toc28313"/>
      <w:bookmarkStart w:id="60" w:name="_Toc32592"/>
      <w:bookmarkStart w:id="61" w:name="_Toc23425"/>
      <w:bookmarkStart w:id="62" w:name="_Toc12954"/>
      <w:bookmarkStart w:id="63" w:name="_Toc2352"/>
      <w:bookmarkStart w:id="64" w:name="_Toc1350"/>
      <w:bookmarkStart w:id="65" w:name="_Toc521661741"/>
      <w:r w:rsidRPr="005D356A">
        <w:rPr>
          <w:rFonts w:hint="eastAsia"/>
        </w:rPr>
        <w:t>3.</w:t>
      </w:r>
      <w:r w:rsidR="00C94DB3">
        <w:rPr>
          <w:rFonts w:hint="eastAsia"/>
        </w:rPr>
        <w:t>6</w:t>
      </w:r>
      <w:r w:rsidRPr="005D356A">
        <w:rPr>
          <w:rFonts w:hint="eastAsia"/>
        </w:rPr>
        <w:t>、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r w:rsidR="00C94DB3">
        <w:rPr>
          <w:rFonts w:hint="eastAsia"/>
        </w:rPr>
        <w:t>诚聘英才</w:t>
      </w:r>
      <w:bookmarkEnd w:id="65"/>
    </w:p>
    <w:p w:rsidR="00DA4922" w:rsidRDefault="00BF3192">
      <w:pPr>
        <w:pStyle w:val="a8"/>
        <w:ind w:left="360"/>
      </w:pPr>
      <w:r>
        <w:rPr>
          <w:rFonts w:hint="eastAsia"/>
        </w:rPr>
        <w:t>点击【发布招聘】，添加招聘岗位信息包括：岗位名称、任职地点和岗位职责（输入时每条要求之间用英文分号“</w:t>
      </w:r>
      <w:r>
        <w:rPr>
          <w:rFonts w:hint="eastAsia"/>
        </w:rPr>
        <w:t>;</w:t>
      </w:r>
      <w:r>
        <w:rPr>
          <w:rFonts w:hint="eastAsia"/>
        </w:rPr>
        <w:t>”分隔开）、任职要求等内容。</w:t>
      </w:r>
    </w:p>
    <w:p w:rsidR="00BF3192" w:rsidRDefault="00BF3192">
      <w:pPr>
        <w:pStyle w:val="a8"/>
        <w:ind w:left="360"/>
      </w:pPr>
    </w:p>
    <w:p w:rsidR="00BF3192" w:rsidRPr="00BF3192" w:rsidRDefault="00BF3192" w:rsidP="00BF3192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BF319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59600" cy="2480400"/>
            <wp:effectExtent l="0" t="0" r="0" b="0"/>
            <wp:docPr id="27" name="图片 27" descr="C:\Users\吴佳涛\AppData\Roaming\Tencent\Users\1075761702\QQ\WinTemp\RichOle\YBV`UEF4Y~FM)]X$GG~S(@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吴佳涛\AppData\Roaming\Tencent\Users\1075761702\QQ\WinTemp\RichOle\YBV`UEF4Y~FM)]X$GG~S(@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922" w:rsidRDefault="00DA4922" w:rsidP="00DC7438">
      <w:bookmarkStart w:id="66" w:name="_Toc28764"/>
      <w:bookmarkStart w:id="67" w:name="_Toc22680"/>
      <w:bookmarkStart w:id="68" w:name="_Toc7702"/>
      <w:bookmarkStart w:id="69" w:name="_Toc1434"/>
      <w:bookmarkStart w:id="70" w:name="_Toc22249"/>
      <w:bookmarkStart w:id="71" w:name="_Toc2047"/>
      <w:bookmarkStart w:id="72" w:name="_Toc20385"/>
      <w:bookmarkStart w:id="73" w:name="_Toc30446"/>
      <w:bookmarkStart w:id="74" w:name="_Toc25820"/>
      <w:bookmarkStart w:id="75" w:name="_Toc28723"/>
    </w:p>
    <w:p w:rsidR="00DA4922" w:rsidRDefault="009D00AB" w:rsidP="005D356A">
      <w:pPr>
        <w:pStyle w:val="2"/>
        <w:numPr>
          <w:ilvl w:val="0"/>
          <w:numId w:val="0"/>
        </w:numPr>
        <w:ind w:left="575" w:hanging="575"/>
      </w:pPr>
      <w:bookmarkStart w:id="76" w:name="_Toc521661742"/>
      <w:r>
        <w:rPr>
          <w:rFonts w:hint="eastAsia"/>
        </w:rPr>
        <w:t>3.</w:t>
      </w:r>
      <w:r w:rsidR="00DC7438">
        <w:rPr>
          <w:rFonts w:hint="eastAsia"/>
        </w:rPr>
        <w:t>7</w:t>
      </w:r>
      <w:r>
        <w:rPr>
          <w:rFonts w:hint="eastAsia"/>
        </w:rPr>
        <w:t>、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="00DC7438">
        <w:rPr>
          <w:rFonts w:hint="eastAsia"/>
        </w:rPr>
        <w:t>联系我们</w:t>
      </w:r>
      <w:bookmarkEnd w:id="76"/>
    </w:p>
    <w:p w:rsidR="00DA4922" w:rsidRDefault="00DC7438">
      <w:pPr>
        <w:pStyle w:val="a8"/>
        <w:ind w:left="360"/>
      </w:pPr>
      <w:r>
        <w:rPr>
          <w:rFonts w:hint="eastAsia"/>
        </w:rPr>
        <w:t>点击【点击上传】按钮可以上传公司</w:t>
      </w:r>
      <w:r>
        <w:rPr>
          <w:rFonts w:hint="eastAsia"/>
        </w:rPr>
        <w:t>L</w:t>
      </w:r>
      <w:r>
        <w:t>OGO</w:t>
      </w:r>
      <w:r>
        <w:rPr>
          <w:rFonts w:hint="eastAsia"/>
        </w:rPr>
        <w:t>和</w:t>
      </w:r>
      <w:proofErr w:type="gramStart"/>
      <w:r>
        <w:rPr>
          <w:rFonts w:hint="eastAsia"/>
        </w:rPr>
        <w:t>二维码图片</w:t>
      </w:r>
      <w:proofErr w:type="gramEnd"/>
      <w:r>
        <w:rPr>
          <w:rFonts w:hint="eastAsia"/>
        </w:rPr>
        <w:t>，其他输入</w:t>
      </w:r>
      <w:proofErr w:type="gramStart"/>
      <w:r>
        <w:rPr>
          <w:rFonts w:hint="eastAsia"/>
        </w:rPr>
        <w:t>框内</w:t>
      </w:r>
      <w:proofErr w:type="gramEnd"/>
      <w:r>
        <w:rPr>
          <w:rFonts w:hint="eastAsia"/>
        </w:rPr>
        <w:t>容直接输入或者修改后，点击【保存】按钮即可。</w:t>
      </w:r>
    </w:p>
    <w:p w:rsidR="00DC7438" w:rsidRPr="00DC7438" w:rsidRDefault="00DC7438" w:rsidP="00DC7438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DC7438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59600" cy="2512800"/>
            <wp:effectExtent l="0" t="0" r="0" b="1905"/>
            <wp:docPr id="28" name="图片 28" descr="C:\Users\吴佳涛\AppData\Roaming\Tencent\Users\1075761702\QQ\WinTemp\RichOle\8}_S_(WAQRLN_(J@U]G80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吴佳涛\AppData\Roaming\Tencent\Users\1075761702\QQ\WinTemp\RichOle\8}_S_(WAQRLN_(J@U]G80LY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38" w:rsidRDefault="00DC7438">
      <w:pPr>
        <w:pStyle w:val="a8"/>
        <w:ind w:left="360"/>
      </w:pPr>
    </w:p>
    <w:p w:rsidR="00DA4922" w:rsidRPr="00822A43" w:rsidRDefault="00822A43">
      <w:pPr>
        <w:rPr>
          <w:rFonts w:hint="eastAsia"/>
          <w:color w:val="FF0000"/>
        </w:rPr>
      </w:pPr>
      <w:r w:rsidRPr="00822A43">
        <w:rPr>
          <w:rFonts w:hint="eastAsia"/>
          <w:color w:val="FF0000"/>
        </w:rPr>
        <w:t>注：在需要上</w:t>
      </w:r>
      <w:proofErr w:type="gramStart"/>
      <w:r w:rsidRPr="00822A43">
        <w:rPr>
          <w:rFonts w:hint="eastAsia"/>
          <w:color w:val="FF0000"/>
        </w:rPr>
        <w:t>传图片</w:t>
      </w:r>
      <w:proofErr w:type="gramEnd"/>
      <w:r w:rsidRPr="00822A43">
        <w:rPr>
          <w:rFonts w:hint="eastAsia"/>
          <w:color w:val="FF0000"/>
        </w:rPr>
        <w:t>的模块中尽量在保证图片质量的前提下压缩图片内存大小。</w:t>
      </w:r>
    </w:p>
    <w:sectPr w:rsidR="00DA4922" w:rsidRPr="00822A43">
      <w:footerReference w:type="default" r:id="rId24"/>
      <w:footerReference w:type="first" r:id="rId25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823" w:rsidRDefault="004A2823">
      <w:r>
        <w:separator/>
      </w:r>
    </w:p>
  </w:endnote>
  <w:endnote w:type="continuationSeparator" w:id="0">
    <w:p w:rsidR="004A2823" w:rsidRDefault="004A2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D94" w:rsidRDefault="00A62D9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2D94" w:rsidRDefault="00A62D9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 w:rsidR="004A2823">
                            <w:fldChar w:fldCharType="begin"/>
                          </w:r>
                          <w:r w:rsidR="004A2823">
                            <w:instrText xml:space="preserve"> NUMPAGES  \* MERGEFORMAT </w:instrText>
                          </w:r>
                          <w:r w:rsidR="004A2823"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11</w:t>
                          </w:r>
                          <w:r w:rsidR="004A2823"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fXBYQIAAAoFAAAOAAAAZHJzL2Uyb0RvYy54bWysVE1uEzEU3iNxB8t7OmlRqy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95eTw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Fvd9cF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A62D94" w:rsidRDefault="00A62D94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4A2823">
                      <w:fldChar w:fldCharType="begin"/>
                    </w:r>
                    <w:r w:rsidR="004A2823">
                      <w:instrText xml:space="preserve"> NUMPAGES  \* MERGEFORMAT </w:instrText>
                    </w:r>
                    <w:r w:rsidR="004A2823">
                      <w:fldChar w:fldCharType="separate"/>
                    </w:r>
                    <w:r>
                      <w:rPr>
                        <w:rFonts w:hint="eastAsia"/>
                      </w:rPr>
                      <w:t>11</w:t>
                    </w:r>
                    <w:r w:rsidR="004A2823"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D94" w:rsidRDefault="00A62D9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62D94" w:rsidRDefault="00A62D94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t>第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共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 w:rsidR="004A2823">
                            <w:fldChar w:fldCharType="begin"/>
                          </w:r>
                          <w:r w:rsidR="004A2823">
                            <w:instrText xml:space="preserve"> NUMPAGES  \* MERGEFORMAT </w:instrText>
                          </w:r>
                          <w:r w:rsidR="004A2823"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11</w:t>
                          </w:r>
                          <w:r w:rsidR="004A2823"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+Oe8pWMCAAAR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A62D94" w:rsidRDefault="00A62D94">
                    <w:pPr>
                      <w:pStyle w:val="a3"/>
                    </w:pPr>
                    <w:r>
                      <w:rPr>
                        <w:rFonts w:hint="eastAsia"/>
                      </w:rPr>
                      <w:t>第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共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4A2823">
                      <w:fldChar w:fldCharType="begin"/>
                    </w:r>
                    <w:r w:rsidR="004A2823">
                      <w:instrText xml:space="preserve"> NUMPAGES  \* MERGEFORMAT </w:instrText>
                    </w:r>
                    <w:r w:rsidR="004A2823">
                      <w:fldChar w:fldCharType="separate"/>
                    </w:r>
                    <w:r>
                      <w:rPr>
                        <w:rFonts w:hint="eastAsia"/>
                      </w:rPr>
                      <w:t>11</w:t>
                    </w:r>
                    <w:r w:rsidR="004A2823">
                      <w:fldChar w:fldCharType="end"/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823" w:rsidRDefault="004A2823">
      <w:r>
        <w:separator/>
      </w:r>
    </w:p>
  </w:footnote>
  <w:footnote w:type="continuationSeparator" w:id="0">
    <w:p w:rsidR="004A2823" w:rsidRDefault="004A2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D94" w:rsidRDefault="00A62D94">
    <w:pPr>
      <w:pStyle w:val="a4"/>
    </w:pPr>
    <w:r>
      <w:rPr>
        <w:rFonts w:hint="eastAsia"/>
        <w:szCs w:val="18"/>
      </w:rPr>
      <w:t>陕西协通智能科技有限公司</w:t>
    </w:r>
    <w:r>
      <w:rPr>
        <w:rFonts w:hint="eastAsia"/>
      </w:rPr>
      <w:t xml:space="preserve">                                                                         </w:t>
    </w:r>
    <w:r>
      <w:rPr>
        <w:noProof/>
      </w:rPr>
      <w:drawing>
        <wp:inline distT="0" distB="0" distL="114300" distR="114300">
          <wp:extent cx="621030" cy="274320"/>
          <wp:effectExtent l="0" t="0" r="7620" b="11430"/>
          <wp:docPr id="78" name="图片 1" descr="辅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图片 1" descr="辅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103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D94" w:rsidRDefault="00A62D94">
    <w:pPr>
      <w:pStyle w:val="a4"/>
    </w:pPr>
    <w:r>
      <w:rPr>
        <w:rFonts w:ascii="宋体" w:hAnsi="宋体" w:hint="eastAsia"/>
        <w:sz w:val="15"/>
        <w:szCs w:val="15"/>
      </w:rPr>
      <w:t xml:space="preserve">陕西协通智能科技有限公司                                                                          </w:t>
    </w:r>
    <w:r>
      <w:rPr>
        <w:rFonts w:ascii="宋体" w:hAnsi="宋体" w:hint="eastAsia"/>
        <w:noProof/>
        <w:sz w:val="15"/>
        <w:szCs w:val="15"/>
      </w:rPr>
      <w:drawing>
        <wp:inline distT="0" distB="0" distL="114300" distR="114300">
          <wp:extent cx="523240" cy="231140"/>
          <wp:effectExtent l="0" t="0" r="10160" b="16510"/>
          <wp:docPr id="51" name="图片 1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图片 1" descr="logo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3240" cy="2311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1C5BBC"/>
    <w:multiLevelType w:val="multilevel"/>
    <w:tmpl w:val="4C1C5BB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5DAD7B91"/>
    <w:multiLevelType w:val="multilevel"/>
    <w:tmpl w:val="5BC64496"/>
    <w:lvl w:ilvl="0">
      <w:start w:val="3"/>
      <w:numFmt w:val="decimal"/>
      <w:lvlText w:val="%1."/>
      <w:lvlJc w:val="left"/>
      <w:pPr>
        <w:ind w:left="1005" w:hanging="1005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005" w:hanging="100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4E2B"/>
    <w:rsid w:val="000A12D7"/>
    <w:rsid w:val="000C696C"/>
    <w:rsid w:val="00125F3D"/>
    <w:rsid w:val="00142E9C"/>
    <w:rsid w:val="00172A27"/>
    <w:rsid w:val="00176FA9"/>
    <w:rsid w:val="001802CE"/>
    <w:rsid w:val="00185A0F"/>
    <w:rsid w:val="001A390C"/>
    <w:rsid w:val="001D003B"/>
    <w:rsid w:val="001F2EC4"/>
    <w:rsid w:val="0020570E"/>
    <w:rsid w:val="00214E76"/>
    <w:rsid w:val="00224EF7"/>
    <w:rsid w:val="0024191D"/>
    <w:rsid w:val="002614B2"/>
    <w:rsid w:val="002921ED"/>
    <w:rsid w:val="002E351C"/>
    <w:rsid w:val="00330937"/>
    <w:rsid w:val="00395992"/>
    <w:rsid w:val="003A0396"/>
    <w:rsid w:val="003A10B0"/>
    <w:rsid w:val="003E260B"/>
    <w:rsid w:val="00405F96"/>
    <w:rsid w:val="00425C24"/>
    <w:rsid w:val="004A2823"/>
    <w:rsid w:val="00526DF7"/>
    <w:rsid w:val="00543D61"/>
    <w:rsid w:val="005B26F2"/>
    <w:rsid w:val="005D20C1"/>
    <w:rsid w:val="005D356A"/>
    <w:rsid w:val="005F1253"/>
    <w:rsid w:val="00606055"/>
    <w:rsid w:val="006A5C7E"/>
    <w:rsid w:val="006C4816"/>
    <w:rsid w:val="006F538F"/>
    <w:rsid w:val="0075382C"/>
    <w:rsid w:val="00787E73"/>
    <w:rsid w:val="007A67F9"/>
    <w:rsid w:val="007B0D5F"/>
    <w:rsid w:val="00822A43"/>
    <w:rsid w:val="00835E7C"/>
    <w:rsid w:val="00886113"/>
    <w:rsid w:val="00894E90"/>
    <w:rsid w:val="008B38C0"/>
    <w:rsid w:val="008D5B77"/>
    <w:rsid w:val="008F4C72"/>
    <w:rsid w:val="00956130"/>
    <w:rsid w:val="009D00AB"/>
    <w:rsid w:val="009D2FE4"/>
    <w:rsid w:val="00A21092"/>
    <w:rsid w:val="00A62D94"/>
    <w:rsid w:val="00A757A5"/>
    <w:rsid w:val="00AD7DD2"/>
    <w:rsid w:val="00B07448"/>
    <w:rsid w:val="00B35E09"/>
    <w:rsid w:val="00B46E8F"/>
    <w:rsid w:val="00B57075"/>
    <w:rsid w:val="00B66E07"/>
    <w:rsid w:val="00B840EE"/>
    <w:rsid w:val="00BD5FFE"/>
    <w:rsid w:val="00BF3192"/>
    <w:rsid w:val="00C1297D"/>
    <w:rsid w:val="00C373EC"/>
    <w:rsid w:val="00C83F01"/>
    <w:rsid w:val="00C932FF"/>
    <w:rsid w:val="00C94DB3"/>
    <w:rsid w:val="00D02B30"/>
    <w:rsid w:val="00D07DEA"/>
    <w:rsid w:val="00D13C3E"/>
    <w:rsid w:val="00D646FA"/>
    <w:rsid w:val="00D64C43"/>
    <w:rsid w:val="00DA4922"/>
    <w:rsid w:val="00DC7438"/>
    <w:rsid w:val="00DE7115"/>
    <w:rsid w:val="00E003A4"/>
    <w:rsid w:val="00E65BC4"/>
    <w:rsid w:val="00E70501"/>
    <w:rsid w:val="00EB5FEE"/>
    <w:rsid w:val="00F471F9"/>
    <w:rsid w:val="00FE717F"/>
    <w:rsid w:val="00FF44C8"/>
    <w:rsid w:val="01C6382D"/>
    <w:rsid w:val="01FA5624"/>
    <w:rsid w:val="02AF7488"/>
    <w:rsid w:val="03603852"/>
    <w:rsid w:val="05DC2AEF"/>
    <w:rsid w:val="08354C4B"/>
    <w:rsid w:val="0AD25BDF"/>
    <w:rsid w:val="0B8C46F6"/>
    <w:rsid w:val="0BB26DF6"/>
    <w:rsid w:val="0C356DDA"/>
    <w:rsid w:val="0CE72567"/>
    <w:rsid w:val="0DCC7DDA"/>
    <w:rsid w:val="0DD20A53"/>
    <w:rsid w:val="0E9365C1"/>
    <w:rsid w:val="10284C2E"/>
    <w:rsid w:val="111B5BA7"/>
    <w:rsid w:val="11577D0B"/>
    <w:rsid w:val="11883856"/>
    <w:rsid w:val="12512F07"/>
    <w:rsid w:val="134D167E"/>
    <w:rsid w:val="148F7D4C"/>
    <w:rsid w:val="15862846"/>
    <w:rsid w:val="17D354F6"/>
    <w:rsid w:val="17F600FC"/>
    <w:rsid w:val="1A234F05"/>
    <w:rsid w:val="1A4423CE"/>
    <w:rsid w:val="1A7C280F"/>
    <w:rsid w:val="1C0F557C"/>
    <w:rsid w:val="1C8F7E05"/>
    <w:rsid w:val="1D762703"/>
    <w:rsid w:val="1E716060"/>
    <w:rsid w:val="1E870E85"/>
    <w:rsid w:val="1F45247C"/>
    <w:rsid w:val="20076B04"/>
    <w:rsid w:val="23277276"/>
    <w:rsid w:val="23512226"/>
    <w:rsid w:val="23987FE9"/>
    <w:rsid w:val="24D97525"/>
    <w:rsid w:val="26AE0642"/>
    <w:rsid w:val="28F52D4C"/>
    <w:rsid w:val="28F82770"/>
    <w:rsid w:val="2A430DAF"/>
    <w:rsid w:val="2BAB6517"/>
    <w:rsid w:val="2C3C116E"/>
    <w:rsid w:val="3112109D"/>
    <w:rsid w:val="323179F3"/>
    <w:rsid w:val="32755172"/>
    <w:rsid w:val="33EB511D"/>
    <w:rsid w:val="37D34548"/>
    <w:rsid w:val="38174A51"/>
    <w:rsid w:val="3834102A"/>
    <w:rsid w:val="3905201C"/>
    <w:rsid w:val="3B9D4C3C"/>
    <w:rsid w:val="3E980DAD"/>
    <w:rsid w:val="3F101DF8"/>
    <w:rsid w:val="405467C5"/>
    <w:rsid w:val="40FB76F4"/>
    <w:rsid w:val="42E6384F"/>
    <w:rsid w:val="4314766E"/>
    <w:rsid w:val="43950234"/>
    <w:rsid w:val="440F716E"/>
    <w:rsid w:val="45F93CDE"/>
    <w:rsid w:val="4638715E"/>
    <w:rsid w:val="46EB274E"/>
    <w:rsid w:val="4A687384"/>
    <w:rsid w:val="4BF46BC1"/>
    <w:rsid w:val="4CA71802"/>
    <w:rsid w:val="4D1F79B9"/>
    <w:rsid w:val="4D6B763D"/>
    <w:rsid w:val="4F1A77A9"/>
    <w:rsid w:val="512B16DA"/>
    <w:rsid w:val="5228791E"/>
    <w:rsid w:val="52AA4793"/>
    <w:rsid w:val="52D3088C"/>
    <w:rsid w:val="52F27FAE"/>
    <w:rsid w:val="52F4259E"/>
    <w:rsid w:val="533F4224"/>
    <w:rsid w:val="53A35A23"/>
    <w:rsid w:val="5409064F"/>
    <w:rsid w:val="55914B5D"/>
    <w:rsid w:val="5697224C"/>
    <w:rsid w:val="574C7C51"/>
    <w:rsid w:val="59D230E7"/>
    <w:rsid w:val="5AC01E82"/>
    <w:rsid w:val="5C125016"/>
    <w:rsid w:val="5C8F7C4E"/>
    <w:rsid w:val="5C9604DA"/>
    <w:rsid w:val="5DAD6445"/>
    <w:rsid w:val="5DD77A04"/>
    <w:rsid w:val="5E110860"/>
    <w:rsid w:val="5FBE31D1"/>
    <w:rsid w:val="632A383A"/>
    <w:rsid w:val="63DA3D4B"/>
    <w:rsid w:val="640A49DE"/>
    <w:rsid w:val="6433533A"/>
    <w:rsid w:val="64452F36"/>
    <w:rsid w:val="650E362A"/>
    <w:rsid w:val="651430B2"/>
    <w:rsid w:val="6525440C"/>
    <w:rsid w:val="66C651B4"/>
    <w:rsid w:val="675959E3"/>
    <w:rsid w:val="6A585F80"/>
    <w:rsid w:val="6AD879D6"/>
    <w:rsid w:val="6BCB5E3C"/>
    <w:rsid w:val="6C9B30BB"/>
    <w:rsid w:val="6D0E7DC8"/>
    <w:rsid w:val="6D614236"/>
    <w:rsid w:val="6D8E02F4"/>
    <w:rsid w:val="6D9A233E"/>
    <w:rsid w:val="6E2042D9"/>
    <w:rsid w:val="6E302D89"/>
    <w:rsid w:val="6E4C0BC7"/>
    <w:rsid w:val="6F031E60"/>
    <w:rsid w:val="71366D6E"/>
    <w:rsid w:val="72902624"/>
    <w:rsid w:val="73347DA4"/>
    <w:rsid w:val="742E7202"/>
    <w:rsid w:val="74740BBB"/>
    <w:rsid w:val="76BA7B67"/>
    <w:rsid w:val="77041FD4"/>
    <w:rsid w:val="782721EE"/>
    <w:rsid w:val="7AFF3565"/>
    <w:rsid w:val="7B197CFD"/>
    <w:rsid w:val="7C036F53"/>
    <w:rsid w:val="7C354657"/>
    <w:rsid w:val="7C576E9B"/>
    <w:rsid w:val="7CF41120"/>
    <w:rsid w:val="7D416851"/>
    <w:rsid w:val="7D6975A9"/>
    <w:rsid w:val="7D7B5CE2"/>
    <w:rsid w:val="7EB8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4D6C7"/>
  <w15:docId w15:val="{6B3D61B4-49A4-4554-B211-7BC79B54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1200" w:left="2520"/>
    </w:pPr>
  </w:style>
  <w:style w:type="paragraph" w:styleId="TOC5">
    <w:name w:val="toc 5"/>
    <w:basedOn w:val="a"/>
    <w:next w:val="a"/>
    <w:qFormat/>
    <w:pPr>
      <w:ind w:leftChars="800" w:left="16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qFormat/>
    <w:pPr>
      <w:ind w:leftChars="1000" w:left="2100"/>
    </w:p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qFormat/>
    <w:pPr>
      <w:ind w:leftChars="1600" w:left="3360"/>
    </w:pPr>
  </w:style>
  <w:style w:type="character" w:styleId="a5">
    <w:name w:val="page number"/>
    <w:basedOn w:val="a0"/>
    <w:qFormat/>
    <w:rPr>
      <w:rFonts w:ascii="Times New Roman" w:eastAsia="宋体" w:hAnsi="Times New Roman"/>
    </w:rPr>
  </w:style>
  <w:style w:type="character" w:styleId="a6">
    <w:name w:val="Hyperlink"/>
    <w:basedOn w:val="a0"/>
    <w:uiPriority w:val="99"/>
    <w:qFormat/>
    <w:rPr>
      <w:color w:val="0000FF"/>
      <w:u w:val="single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styleId="a9">
    <w:name w:val="No Spacing"/>
    <w:uiPriority w:val="1"/>
    <w:qFormat/>
    <w:rPr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24191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0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1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hao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  <sectRole val="2"/>
    </customSectPr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4CE675-A80E-4379-BA0F-37176566A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1122</TotalTime>
  <Pages>10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shenhao</dc:creator>
  <cp:lastModifiedBy>吴佳涛</cp:lastModifiedBy>
  <cp:revision>42</cp:revision>
  <dcterms:created xsi:type="dcterms:W3CDTF">2014-10-29T12:08:00Z</dcterms:created>
  <dcterms:modified xsi:type="dcterms:W3CDTF">2018-08-28T01:17:00Z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